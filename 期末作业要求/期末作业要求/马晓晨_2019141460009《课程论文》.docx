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65026" w14:textId="77777777" w:rsidR="00BB61CD" w:rsidRDefault="00BB61CD" w:rsidP="00BB61CD">
      <w:pPr>
        <w:jc w:val="center"/>
        <w:rPr>
          <w:rFonts w:ascii="宋体" w:hAnsi="宋体"/>
          <w:sz w:val="30"/>
          <w:szCs w:val="30"/>
        </w:rPr>
      </w:pPr>
    </w:p>
    <w:p w14:paraId="43DDB87E" w14:textId="77777777" w:rsidR="00BB61CD" w:rsidRPr="00E84872" w:rsidRDefault="00BB61CD" w:rsidP="00E84872">
      <w:pPr>
        <w:pStyle w:val="aa"/>
        <w:rPr>
          <w:i/>
          <w:sz w:val="56"/>
        </w:rPr>
      </w:pPr>
      <w:bookmarkStart w:id="0" w:name="_Toc57888801"/>
      <w:r w:rsidRPr="00E84872">
        <w:rPr>
          <w:rFonts w:hint="eastAsia"/>
          <w:sz w:val="56"/>
        </w:rPr>
        <w:t>《</w:t>
      </w:r>
      <w:r w:rsidR="00C941AD" w:rsidRPr="00E84872">
        <w:rPr>
          <w:rFonts w:hint="eastAsia"/>
          <w:sz w:val="56"/>
        </w:rPr>
        <w:t>深度学习引论</w:t>
      </w:r>
      <w:r w:rsidRPr="00E84872">
        <w:rPr>
          <w:rFonts w:hint="eastAsia"/>
          <w:sz w:val="56"/>
        </w:rPr>
        <w:t>》课程报告</w:t>
      </w:r>
      <w:bookmarkEnd w:id="0"/>
      <w:r w:rsidRPr="00E84872">
        <w:rPr>
          <w:rStyle w:val="a3"/>
          <w:bCs w:val="0"/>
          <w:vanish/>
          <w:sz w:val="160"/>
          <w:szCs w:val="48"/>
        </w:rPr>
        <w:commentReference w:id="1"/>
      </w:r>
    </w:p>
    <w:p w14:paraId="2BFB88D3" w14:textId="77777777" w:rsidR="00BB61CD" w:rsidRPr="00BB61CD" w:rsidRDefault="00BB61CD" w:rsidP="00BB61CD">
      <w:pPr>
        <w:jc w:val="center"/>
        <w:rPr>
          <w:rFonts w:ascii="宋体" w:hAnsi="宋体"/>
          <w:sz w:val="28"/>
          <w:szCs w:val="28"/>
        </w:rPr>
      </w:pPr>
    </w:p>
    <w:p w14:paraId="6BBCD254" w14:textId="77777777" w:rsidR="006D1347" w:rsidRPr="00BB61CD" w:rsidRDefault="006D1347" w:rsidP="00BB61CD">
      <w:pPr>
        <w:jc w:val="center"/>
        <w:rPr>
          <w:rFonts w:ascii="宋体" w:hAnsi="宋体"/>
          <w:sz w:val="28"/>
          <w:szCs w:val="28"/>
        </w:rPr>
      </w:pPr>
    </w:p>
    <w:p w14:paraId="45DDCBE3" w14:textId="77777777" w:rsidR="00BB61CD" w:rsidRPr="00BB61CD" w:rsidRDefault="00BB61CD" w:rsidP="004449F4">
      <w:pPr>
        <w:tabs>
          <w:tab w:val="right" w:pos="6660"/>
        </w:tabs>
        <w:ind w:rightChars="402" w:right="893" w:firstLineChars="200" w:firstLine="627"/>
        <w:rPr>
          <w:rFonts w:ascii="黑体" w:eastAsia="黑体"/>
          <w:b/>
          <w:vanish/>
          <w:sz w:val="30"/>
          <w:szCs w:val="30"/>
          <w:u w:val="thick"/>
        </w:rPr>
      </w:pPr>
      <w:r w:rsidRPr="00BB61CD">
        <w:rPr>
          <w:rFonts w:ascii="黑体" w:eastAsia="黑体" w:hAnsi="宋体" w:hint="eastAsia"/>
          <w:b/>
          <w:sz w:val="30"/>
          <w:szCs w:val="30"/>
        </w:rPr>
        <w:t>课题名称：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</w:t>
      </w:r>
      <w:r w:rsidR="00C941AD">
        <w:rPr>
          <w:rFonts w:ascii="黑体" w:eastAsia="黑体" w:hAnsi="宋体" w:hint="eastAsia"/>
          <w:b/>
          <w:sz w:val="24"/>
          <w:u w:val="thick"/>
        </w:rPr>
        <w:t>《深度学习引论》期末结课设计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</w:t>
      </w:r>
      <w:r w:rsidRPr="00AE49B1">
        <w:rPr>
          <w:rFonts w:ascii="黑体" w:eastAsia="黑体" w:hAnsi="宋体" w:hint="eastAsia"/>
          <w:b/>
          <w:sz w:val="24"/>
          <w:u w:val="thick"/>
        </w:rPr>
        <w:tab/>
      </w:r>
    </w:p>
    <w:p w14:paraId="68E3A88A" w14:textId="77777777" w:rsidR="00BB61CD" w:rsidRPr="00AC6C33" w:rsidRDefault="00BB61CD" w:rsidP="004449F4">
      <w:pPr>
        <w:ind w:leftChars="1200" w:left="2666" w:rightChars="551" w:right="1224"/>
        <w:jc w:val="center"/>
        <w:rPr>
          <w:rFonts w:ascii="宋体" w:hAnsi="宋体"/>
          <w:sz w:val="28"/>
          <w:szCs w:val="28"/>
        </w:rPr>
      </w:pPr>
    </w:p>
    <w:p w14:paraId="00C5B79D" w14:textId="77777777" w:rsidR="00BB61CD" w:rsidRPr="00BB61CD" w:rsidRDefault="00BB61CD" w:rsidP="004449F4">
      <w:pPr>
        <w:ind w:rightChars="802" w:right="1782" w:firstLineChars="400" w:firstLine="1169"/>
        <w:jc w:val="center"/>
        <w:rPr>
          <w:rFonts w:ascii="宋体" w:hAnsi="宋体"/>
          <w:sz w:val="28"/>
          <w:szCs w:val="28"/>
        </w:rPr>
      </w:pPr>
    </w:p>
    <w:p w14:paraId="3C21B0B7" w14:textId="77777777" w:rsidR="00BB61CD" w:rsidRPr="00C941AD" w:rsidRDefault="00B034E0" w:rsidP="00B034E0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B034E0">
        <w:rPr>
          <w:rFonts w:ascii="宋体" w:hAnsi="宋体" w:hint="eastAsia"/>
          <w:sz w:val="24"/>
        </w:rPr>
        <w:t>课题负责人</w:t>
      </w:r>
      <w:r w:rsidR="009C2076">
        <w:rPr>
          <w:rFonts w:ascii="宋体" w:hAnsi="宋体" w:hint="eastAsia"/>
          <w:sz w:val="24"/>
        </w:rPr>
        <w:t>名</w:t>
      </w:r>
      <w:r w:rsidRPr="00B034E0">
        <w:rPr>
          <w:rFonts w:ascii="宋体" w:hAnsi="宋体" w:hint="eastAsia"/>
          <w:sz w:val="24"/>
        </w:rPr>
        <w:t>（学号）</w:t>
      </w:r>
      <w:r w:rsidR="00BB61CD" w:rsidRPr="00B034E0">
        <w:rPr>
          <w:rFonts w:ascii="宋体" w:hAnsi="宋体" w:hint="eastAsia"/>
          <w:sz w:val="24"/>
        </w:rPr>
        <w:t>：</w:t>
      </w:r>
      <w:r w:rsidR="00C941AD" w:rsidRPr="00C941AD">
        <w:rPr>
          <w:rFonts w:ascii="宋体" w:hAnsi="宋体" w:hint="eastAsia"/>
          <w:sz w:val="24"/>
          <w:u w:val="single"/>
        </w:rPr>
        <w:t xml:space="preserve"> 马晓晨 </w:t>
      </w:r>
      <w:r w:rsidR="00C941AD" w:rsidRPr="00C941AD">
        <w:rPr>
          <w:rFonts w:ascii="宋体" w:hAnsi="宋体"/>
          <w:sz w:val="24"/>
          <w:u w:val="single"/>
        </w:rPr>
        <w:t>2019141460009</w:t>
      </w:r>
      <w:r w:rsidR="00C941AD">
        <w:rPr>
          <w:rFonts w:ascii="宋体" w:hAnsi="宋体"/>
          <w:sz w:val="24"/>
          <w:u w:val="single"/>
        </w:rPr>
        <w:t xml:space="preserve"> </w:t>
      </w:r>
    </w:p>
    <w:p w14:paraId="73853C89" w14:textId="77777777" w:rsidR="00BB61CD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同组成员名单</w:t>
      </w:r>
      <w:r w:rsidR="009C2076">
        <w:rPr>
          <w:rFonts w:ascii="宋体" w:hAnsi="宋体" w:hint="eastAsia"/>
          <w:sz w:val="24"/>
        </w:rPr>
        <w:t>（角色）</w:t>
      </w:r>
      <w:r w:rsidRPr="009C2076">
        <w:rPr>
          <w:rFonts w:ascii="宋体" w:hAnsi="宋体" w:hint="eastAsia"/>
          <w:sz w:val="24"/>
        </w:rPr>
        <w:t>：</w:t>
      </w:r>
      <w:r w:rsidR="00607156" w:rsidRPr="009C2076">
        <w:rPr>
          <w:rFonts w:ascii="宋体" w:hAnsi="宋体" w:hint="eastAsia"/>
          <w:sz w:val="24"/>
          <w:u w:val="single"/>
        </w:rPr>
        <w:t xml:space="preserve">    </w:t>
      </w:r>
      <w:r w:rsidR="00263BE5" w:rsidRPr="009C2076">
        <w:rPr>
          <w:rFonts w:ascii="宋体" w:hAnsi="宋体" w:hint="eastAsia"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sz w:val="24"/>
          <w:u w:val="single"/>
        </w:rPr>
        <w:tab/>
      </w:r>
    </w:p>
    <w:p w14:paraId="59705A31" w14:textId="77777777" w:rsidR="004165B0" w:rsidRPr="009C2076" w:rsidRDefault="004165B0" w:rsidP="00C941AD">
      <w:pPr>
        <w:tabs>
          <w:tab w:val="left" w:pos="3774"/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  <w:r w:rsidR="00C941AD">
        <w:rPr>
          <w:rFonts w:ascii="宋体" w:hAnsi="宋体" w:hint="eastAsia"/>
          <w:sz w:val="24"/>
          <w:u w:val="single"/>
        </w:rPr>
        <w:t>无</w:t>
      </w:r>
      <w:r w:rsidR="00C941AD">
        <w:rPr>
          <w:rFonts w:ascii="宋体" w:hAnsi="宋体"/>
          <w:sz w:val="24"/>
          <w:u w:val="single"/>
        </w:rPr>
        <w:tab/>
      </w:r>
    </w:p>
    <w:p w14:paraId="4640DE8B" w14:textId="77777777" w:rsidR="004165B0" w:rsidRPr="009C2076" w:rsidRDefault="004165B0" w:rsidP="004165B0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1A6650B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</w:p>
    <w:p w14:paraId="277F3C14" w14:textId="77777777" w:rsidR="00F7105C" w:rsidRDefault="009A78D9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指导教师：</w:t>
      </w:r>
      <w:r w:rsidRPr="009C2076">
        <w:rPr>
          <w:rFonts w:ascii="宋体" w:hAnsi="宋体" w:hint="eastAsia"/>
          <w:sz w:val="24"/>
          <w:u w:val="single"/>
        </w:rPr>
        <w:t xml:space="preserve">    </w:t>
      </w:r>
      <w:r w:rsidR="00F7105C">
        <w:rPr>
          <w:rFonts w:ascii="宋体" w:hAnsi="宋体"/>
          <w:sz w:val="24"/>
          <w:u w:val="single"/>
        </w:rPr>
        <w:t xml:space="preserve">      </w:t>
      </w:r>
      <w:r w:rsidR="00F7105C">
        <w:rPr>
          <w:rFonts w:ascii="宋体" w:hAnsi="宋体" w:hint="eastAsia"/>
          <w:sz w:val="24"/>
          <w:u w:val="single"/>
        </w:rPr>
        <w:t xml:space="preserve">章毅 </w:t>
      </w:r>
      <w:r w:rsidR="00F7105C">
        <w:rPr>
          <w:rFonts w:ascii="宋体" w:hAnsi="宋体"/>
          <w:sz w:val="24"/>
          <w:u w:val="single"/>
        </w:rPr>
        <w:t xml:space="preserve">                   </w:t>
      </w:r>
    </w:p>
    <w:p w14:paraId="57308004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9"/>
        <w:rPr>
          <w:rFonts w:ascii="宋体" w:hAnsi="宋体"/>
          <w:sz w:val="24"/>
        </w:rPr>
      </w:pPr>
      <w:r w:rsidRPr="009C2076">
        <w:rPr>
          <w:rFonts w:ascii="宋体" w:hAnsi="宋体" w:hint="eastAsia"/>
          <w:b/>
          <w:sz w:val="24"/>
        </w:rPr>
        <w:t>评阅成绩：</w:t>
      </w:r>
      <w:r w:rsidRPr="009C2076">
        <w:rPr>
          <w:rFonts w:ascii="宋体" w:hAnsi="宋体" w:hint="eastAsia"/>
          <w:b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263BE5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AB6EC3" w:rsidRPr="009C2076">
        <w:rPr>
          <w:rFonts w:ascii="宋体" w:hAnsi="宋体" w:hint="eastAsia"/>
          <w:sz w:val="24"/>
          <w:u w:val="single"/>
        </w:rPr>
        <w:tab/>
      </w:r>
    </w:p>
    <w:p w14:paraId="7AABEE7E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评阅意见：</w:t>
      </w:r>
      <w:r w:rsidR="004711D2" w:rsidRPr="009C2076">
        <w:rPr>
          <w:rFonts w:ascii="宋体" w:hAnsi="宋体" w:hint="eastAsia"/>
          <w:sz w:val="24"/>
          <w:u w:val="single"/>
        </w:rPr>
        <w:t xml:space="preserve"> </w:t>
      </w:r>
      <w:r w:rsidR="004711D2" w:rsidRPr="009C2076">
        <w:rPr>
          <w:rFonts w:ascii="宋体" w:hAnsi="宋体" w:hint="eastAsia"/>
          <w:sz w:val="24"/>
          <w:u w:val="single"/>
        </w:rPr>
        <w:tab/>
      </w:r>
    </w:p>
    <w:p w14:paraId="30E95E32" w14:textId="77777777" w:rsidR="00AE49B1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03CF78E9" w14:textId="77777777" w:rsidR="00BB61CD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95E46D4" w14:textId="77777777" w:rsidR="00607156" w:rsidRPr="00BB61CD" w:rsidRDefault="00607156" w:rsidP="00AE49B1">
      <w:pPr>
        <w:rPr>
          <w:rFonts w:ascii="宋体" w:hAnsi="宋体"/>
          <w:sz w:val="28"/>
          <w:szCs w:val="28"/>
        </w:rPr>
      </w:pPr>
    </w:p>
    <w:p w14:paraId="40D01818" w14:textId="77777777" w:rsidR="00605697" w:rsidRDefault="00BB61CD" w:rsidP="00BE61C2">
      <w:pPr>
        <w:jc w:val="center"/>
        <w:rPr>
          <w:rFonts w:ascii="宋体" w:hAnsi="宋体"/>
          <w:sz w:val="28"/>
          <w:szCs w:val="28"/>
        </w:rPr>
      </w:pPr>
      <w:r w:rsidRPr="00BB61CD">
        <w:rPr>
          <w:rFonts w:ascii="宋体" w:hAnsi="宋体" w:hint="eastAsia"/>
          <w:sz w:val="28"/>
          <w:szCs w:val="28"/>
        </w:rPr>
        <w:t>提交报告时间：</w:t>
      </w:r>
      <w:r w:rsidR="00C941AD">
        <w:rPr>
          <w:rFonts w:ascii="宋体" w:hAnsi="宋体" w:hint="eastAsia"/>
          <w:sz w:val="28"/>
          <w:szCs w:val="28"/>
        </w:rPr>
        <w:t>20</w:t>
      </w:r>
      <w:r w:rsidR="00C941AD">
        <w:rPr>
          <w:rFonts w:ascii="宋体" w:hAnsi="宋体"/>
          <w:sz w:val="28"/>
          <w:szCs w:val="28"/>
        </w:rPr>
        <w:t>20</w:t>
      </w:r>
      <w:r w:rsidRPr="00BB61CD">
        <w:rPr>
          <w:rFonts w:ascii="宋体" w:hAnsi="宋体" w:hint="eastAsia"/>
          <w:sz w:val="28"/>
          <w:szCs w:val="28"/>
        </w:rPr>
        <w:t>年</w:t>
      </w:r>
      <w:r w:rsidR="00C941AD">
        <w:rPr>
          <w:rFonts w:ascii="宋体" w:hAnsi="宋体"/>
          <w:sz w:val="28"/>
          <w:szCs w:val="28"/>
        </w:rPr>
        <w:t>12</w:t>
      </w:r>
      <w:r w:rsidRPr="00BB61CD">
        <w:rPr>
          <w:rFonts w:ascii="宋体" w:hAnsi="宋体" w:hint="eastAsia"/>
          <w:sz w:val="28"/>
          <w:szCs w:val="28"/>
        </w:rPr>
        <w:t>月</w:t>
      </w:r>
      <w:r w:rsidR="00C941AD">
        <w:rPr>
          <w:rFonts w:ascii="宋体" w:hAnsi="宋体"/>
          <w:sz w:val="28"/>
          <w:szCs w:val="28"/>
        </w:rPr>
        <w:t>5</w:t>
      </w:r>
      <w:r w:rsidRPr="00BB61CD">
        <w:rPr>
          <w:rFonts w:ascii="宋体" w:hAnsi="宋体" w:hint="eastAsia"/>
          <w:sz w:val="28"/>
          <w:szCs w:val="28"/>
        </w:rPr>
        <w:t>日</w:t>
      </w:r>
      <w:r w:rsidRPr="00BB61CD">
        <w:rPr>
          <w:rStyle w:val="a3"/>
          <w:vanish/>
          <w:sz w:val="28"/>
          <w:szCs w:val="28"/>
        </w:rPr>
        <w:commentReference w:id="2"/>
      </w:r>
    </w:p>
    <w:p w14:paraId="057C0661" w14:textId="77777777" w:rsidR="00D45910" w:rsidRDefault="00D45910">
      <w:pPr>
        <w:widowControl/>
        <w:jc w:val="left"/>
        <w:rPr>
          <w:rFonts w:ascii="宋体" w:hAnsi="宋体"/>
          <w:color w:val="000000"/>
          <w:sz w:val="28"/>
          <w:szCs w:val="28"/>
        </w:rPr>
      </w:pPr>
      <w:r>
        <w:rPr>
          <w:rFonts w:hAnsi="宋体"/>
          <w:sz w:val="28"/>
          <w:szCs w:val="28"/>
        </w:rPr>
        <w:br w:type="page"/>
      </w:r>
    </w:p>
    <w:p w14:paraId="1A5D9F6D" w14:textId="4C2730BD" w:rsidR="00D45910" w:rsidRDefault="00D45910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r>
        <w:rPr>
          <w:rFonts w:hAnsi="宋体"/>
          <w:sz w:val="28"/>
          <w:szCs w:val="28"/>
        </w:rPr>
        <w:lastRenderedPageBreak/>
        <w:fldChar w:fldCharType="begin"/>
      </w:r>
      <w:r>
        <w:rPr>
          <w:rFonts w:hAnsi="宋体"/>
          <w:sz w:val="28"/>
          <w:szCs w:val="28"/>
        </w:rPr>
        <w:instrText xml:space="preserve"> TOC \o "1-3" \h \z \u </w:instrText>
      </w:r>
      <w:r>
        <w:rPr>
          <w:rFonts w:hAnsi="宋体"/>
          <w:sz w:val="28"/>
          <w:szCs w:val="28"/>
        </w:rPr>
        <w:fldChar w:fldCharType="separate"/>
      </w:r>
      <w:hyperlink w:anchor="_Toc57888801" w:history="1">
        <w:r w:rsidRPr="006D6C03">
          <w:rPr>
            <w:rStyle w:val="ac"/>
            <w:noProof/>
          </w:rPr>
          <w:t>《深度学习引论》课程报告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_Toc57888801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14B9E062" w14:textId="0FEE2905" w:rsidR="00D45910" w:rsidRDefault="008F56E2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2" w:history="1">
        <w:r w:rsidR="00D45910" w:rsidRPr="006D6C03">
          <w:rPr>
            <w:rStyle w:val="ac"/>
            <w:rFonts w:ascii="Times" w:hAnsi="Times"/>
            <w:b/>
            <w:noProof/>
          </w:rPr>
          <w:t>1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课程设计问题概述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_Toc57888802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3</w:t>
        </w:r>
        <w:r w:rsidR="00D45910">
          <w:rPr>
            <w:noProof/>
            <w:webHidden/>
          </w:rPr>
          <w:fldChar w:fldCharType="end"/>
        </w:r>
      </w:hyperlink>
    </w:p>
    <w:p w14:paraId="39E1C387" w14:textId="0F031E86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3" w:history="1">
        <w:r w:rsidR="00D45910" w:rsidRPr="006D6C03">
          <w:rPr>
            <w:rStyle w:val="ac"/>
            <w:rFonts w:ascii="Times" w:hAnsi="Times"/>
            <w:b/>
            <w:noProof/>
          </w:rPr>
          <w:t>1.1</w:t>
        </w:r>
        <w:r w:rsidR="00D45910" w:rsidRPr="006D6C03">
          <w:rPr>
            <w:rStyle w:val="ac"/>
            <w:noProof/>
          </w:rPr>
          <w:t xml:space="preserve"> The Street View House Numbers (SVHN) </w:t>
        </w:r>
        <w:r w:rsidR="00D45910" w:rsidRPr="006D6C03">
          <w:rPr>
            <w:rStyle w:val="ac"/>
            <w:noProof/>
          </w:rPr>
          <w:t>数据集</w:t>
        </w:r>
        <w:r w:rsidR="00D45910" w:rsidRPr="006D6C03">
          <w:rPr>
            <w:rStyle w:val="ac"/>
            <w:noProof/>
            <w:vertAlign w:val="superscript"/>
          </w:rPr>
          <w:t>[1]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_Toc57888803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3</w:t>
        </w:r>
        <w:r w:rsidR="00D45910">
          <w:rPr>
            <w:noProof/>
            <w:webHidden/>
          </w:rPr>
          <w:fldChar w:fldCharType="end"/>
        </w:r>
      </w:hyperlink>
    </w:p>
    <w:p w14:paraId="2516E72A" w14:textId="63FB60C1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4" w:history="1">
        <w:r w:rsidR="00D45910" w:rsidRPr="006D6C03">
          <w:rPr>
            <w:rStyle w:val="ac"/>
            <w:rFonts w:ascii="Times" w:hAnsi="Times"/>
            <w:b/>
            <w:noProof/>
          </w:rPr>
          <w:t>1.2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数据集格式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_Toc57888804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3</w:t>
        </w:r>
        <w:r w:rsidR="00D45910">
          <w:rPr>
            <w:noProof/>
            <w:webHidden/>
          </w:rPr>
          <w:fldChar w:fldCharType="end"/>
        </w:r>
      </w:hyperlink>
    </w:p>
    <w:p w14:paraId="7AAEF6EB" w14:textId="113D71C9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5" w:history="1">
        <w:r w:rsidR="00D45910" w:rsidRPr="006D6C03">
          <w:rPr>
            <w:rStyle w:val="ac"/>
            <w:rFonts w:ascii="Times" w:hAnsi="Times"/>
            <w:b/>
            <w:noProof/>
          </w:rPr>
          <w:t>1.3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数据集目标任务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_Toc57888805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4</w:t>
        </w:r>
        <w:r w:rsidR="00D45910">
          <w:rPr>
            <w:noProof/>
            <w:webHidden/>
          </w:rPr>
          <w:fldChar w:fldCharType="end"/>
        </w:r>
      </w:hyperlink>
    </w:p>
    <w:p w14:paraId="25438C36" w14:textId="6719F2F9" w:rsidR="00D45910" w:rsidRDefault="008F56E2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6" w:history="1">
        <w:r w:rsidR="00D45910" w:rsidRPr="006D6C03">
          <w:rPr>
            <w:rStyle w:val="ac"/>
            <w:rFonts w:ascii="Times" w:hAnsi="Times"/>
            <w:b/>
            <w:noProof/>
          </w:rPr>
          <w:t>2</w:t>
        </w:r>
        <w:r w:rsidR="00D45910" w:rsidRPr="006D6C03">
          <w:rPr>
            <w:rStyle w:val="ac"/>
            <w:b/>
            <w:noProof/>
          </w:rPr>
          <w:t xml:space="preserve"> </w:t>
        </w:r>
        <w:r w:rsidR="00D45910" w:rsidRPr="006D6C03">
          <w:rPr>
            <w:rStyle w:val="ac"/>
            <w:b/>
            <w:noProof/>
          </w:rPr>
          <w:t>解决方案设计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_Toc57888806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4</w:t>
        </w:r>
        <w:r w:rsidR="00D45910">
          <w:rPr>
            <w:noProof/>
            <w:webHidden/>
          </w:rPr>
          <w:fldChar w:fldCharType="end"/>
        </w:r>
      </w:hyperlink>
    </w:p>
    <w:p w14:paraId="2B66AA64" w14:textId="5AA7AED0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7" w:history="1">
        <w:r w:rsidR="00D45910" w:rsidRPr="006D6C03">
          <w:rPr>
            <w:rStyle w:val="ac"/>
            <w:rFonts w:ascii="Times" w:hAnsi="Times"/>
            <w:b/>
            <w:noProof/>
          </w:rPr>
          <w:t>2.1</w:t>
        </w:r>
        <w:r w:rsidR="00D45910" w:rsidRPr="006D6C03">
          <w:rPr>
            <w:rStyle w:val="ac"/>
            <w:b/>
            <w:noProof/>
          </w:rPr>
          <w:t xml:space="preserve"> </w:t>
        </w:r>
        <w:r w:rsidR="00D45910" w:rsidRPr="006D6C03">
          <w:rPr>
            <w:rStyle w:val="ac"/>
            <w:b/>
            <w:noProof/>
          </w:rPr>
          <w:t>基本思路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_Toc57888807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4</w:t>
        </w:r>
        <w:r w:rsidR="00D45910">
          <w:rPr>
            <w:noProof/>
            <w:webHidden/>
          </w:rPr>
          <w:fldChar w:fldCharType="end"/>
        </w:r>
      </w:hyperlink>
    </w:p>
    <w:p w14:paraId="1CA38FB4" w14:textId="55549CAA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8" w:history="1">
        <w:r w:rsidR="00D45910" w:rsidRPr="006D6C03">
          <w:rPr>
            <w:rStyle w:val="ac"/>
            <w:rFonts w:ascii="Times" w:hAnsi="Times"/>
            <w:b/>
            <w:noProof/>
          </w:rPr>
          <w:t>2.2</w:t>
        </w:r>
        <w:r w:rsidR="00D45910" w:rsidRPr="006D6C03">
          <w:rPr>
            <w:rStyle w:val="ac"/>
            <w:b/>
            <w:noProof/>
          </w:rPr>
          <w:t xml:space="preserve"> </w:t>
        </w:r>
        <w:r w:rsidR="00D45910" w:rsidRPr="006D6C03">
          <w:rPr>
            <w:rStyle w:val="ac"/>
            <w:b/>
            <w:noProof/>
          </w:rPr>
          <w:t>设计的难点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_Toc57888808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5</w:t>
        </w:r>
        <w:r w:rsidR="00D45910">
          <w:rPr>
            <w:noProof/>
            <w:webHidden/>
          </w:rPr>
          <w:fldChar w:fldCharType="end"/>
        </w:r>
      </w:hyperlink>
    </w:p>
    <w:p w14:paraId="49CCA9E8" w14:textId="069D0B40" w:rsidR="00D45910" w:rsidRDefault="008F56E2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09" w:history="1">
        <w:r w:rsidR="00D45910" w:rsidRPr="006D6C03">
          <w:rPr>
            <w:rStyle w:val="ac"/>
            <w:rFonts w:ascii="Times" w:hAnsi="Times"/>
            <w:b/>
            <w:noProof/>
          </w:rPr>
          <w:t>3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数据预处理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_Toc57888809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6</w:t>
        </w:r>
        <w:r w:rsidR="00D45910">
          <w:rPr>
            <w:noProof/>
            <w:webHidden/>
          </w:rPr>
          <w:fldChar w:fldCharType="end"/>
        </w:r>
      </w:hyperlink>
    </w:p>
    <w:p w14:paraId="4B9F07FD" w14:textId="4271ABCA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0" w:history="1">
        <w:r w:rsidR="00D45910" w:rsidRPr="006D6C03">
          <w:rPr>
            <w:rStyle w:val="ac"/>
            <w:rFonts w:ascii="Times" w:hAnsi="Times"/>
            <w:b/>
            <w:noProof/>
          </w:rPr>
          <w:t>3.1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彩色图片转换为灰度图片并归一化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_Toc57888810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7</w:t>
        </w:r>
        <w:r w:rsidR="00D45910">
          <w:rPr>
            <w:noProof/>
            <w:webHidden/>
          </w:rPr>
          <w:fldChar w:fldCharType="end"/>
        </w:r>
      </w:hyperlink>
    </w:p>
    <w:p w14:paraId="2F026587" w14:textId="7B0D4650" w:rsidR="00D45910" w:rsidRDefault="008F56E2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1" w:history="1">
        <w:r w:rsidR="00D45910" w:rsidRPr="006D6C03">
          <w:rPr>
            <w:rStyle w:val="ac"/>
            <w:noProof/>
          </w:rPr>
          <w:t xml:space="preserve">3.1.1 </w:t>
        </w:r>
        <w:r w:rsidR="00D45910" w:rsidRPr="006D6C03">
          <w:rPr>
            <w:rStyle w:val="ac"/>
            <w:noProof/>
          </w:rPr>
          <w:t>转换思路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_Toc57888811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7</w:t>
        </w:r>
        <w:r w:rsidR="00D45910">
          <w:rPr>
            <w:noProof/>
            <w:webHidden/>
          </w:rPr>
          <w:fldChar w:fldCharType="end"/>
        </w:r>
      </w:hyperlink>
    </w:p>
    <w:p w14:paraId="09FDC61C" w14:textId="1F2B648A" w:rsidR="00D45910" w:rsidRDefault="008F56E2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2" w:history="1">
        <w:r w:rsidR="00D45910" w:rsidRPr="006D6C03">
          <w:rPr>
            <w:rStyle w:val="ac"/>
            <w:noProof/>
          </w:rPr>
          <w:t xml:space="preserve">3.1.2 </w:t>
        </w:r>
        <w:r w:rsidR="00D45910" w:rsidRPr="006D6C03">
          <w:rPr>
            <w:rStyle w:val="ac"/>
            <w:noProof/>
          </w:rPr>
          <w:t>实现过程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_Toc57888812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7</w:t>
        </w:r>
        <w:r w:rsidR="00D45910">
          <w:rPr>
            <w:noProof/>
            <w:webHidden/>
          </w:rPr>
          <w:fldChar w:fldCharType="end"/>
        </w:r>
      </w:hyperlink>
    </w:p>
    <w:p w14:paraId="67A5E062" w14:textId="46C25761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3" w:history="1">
        <w:r w:rsidR="00D45910" w:rsidRPr="006D6C03">
          <w:rPr>
            <w:rStyle w:val="ac"/>
            <w:rFonts w:ascii="Times" w:hAnsi="Times"/>
            <w:b/>
            <w:noProof/>
          </w:rPr>
          <w:t>3.2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整理矩阵为向量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_Toc57888813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8</w:t>
        </w:r>
        <w:r w:rsidR="00D45910">
          <w:rPr>
            <w:noProof/>
            <w:webHidden/>
          </w:rPr>
          <w:fldChar w:fldCharType="end"/>
        </w:r>
      </w:hyperlink>
    </w:p>
    <w:p w14:paraId="619E02FD" w14:textId="3B9B1B8D" w:rsidR="00D45910" w:rsidRDefault="008F56E2">
      <w:pPr>
        <w:pStyle w:val="3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4" w:history="1">
        <w:r w:rsidR="00D45910" w:rsidRPr="006D6C03">
          <w:rPr>
            <w:rStyle w:val="ac"/>
            <w:noProof/>
          </w:rPr>
          <w:t xml:space="preserve">3.2.1 </w:t>
        </w:r>
        <w:r w:rsidR="00D45910" w:rsidRPr="006D6C03">
          <w:rPr>
            <w:rStyle w:val="ac"/>
            <w:noProof/>
          </w:rPr>
          <w:t>处理过程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_Toc57888814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8</w:t>
        </w:r>
        <w:r w:rsidR="00D45910">
          <w:rPr>
            <w:noProof/>
            <w:webHidden/>
          </w:rPr>
          <w:fldChar w:fldCharType="end"/>
        </w:r>
      </w:hyperlink>
    </w:p>
    <w:p w14:paraId="05E599A0" w14:textId="33E2CEF6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5" w:history="1">
        <w:r w:rsidR="00D45910" w:rsidRPr="006D6C03">
          <w:rPr>
            <w:rStyle w:val="ac"/>
            <w:rFonts w:ascii="Times" w:hAnsi="Times"/>
            <w:b/>
            <w:noProof/>
          </w:rPr>
          <w:t>3.3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处理结果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_Toc57888815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9</w:t>
        </w:r>
        <w:r w:rsidR="00D45910">
          <w:rPr>
            <w:noProof/>
            <w:webHidden/>
          </w:rPr>
          <w:fldChar w:fldCharType="end"/>
        </w:r>
      </w:hyperlink>
    </w:p>
    <w:p w14:paraId="54435050" w14:textId="20F4B3E4" w:rsidR="00D45910" w:rsidRDefault="008F56E2">
      <w:pPr>
        <w:pStyle w:val="1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6" w:history="1">
        <w:r w:rsidR="00D45910" w:rsidRPr="006D6C03">
          <w:rPr>
            <w:rStyle w:val="ac"/>
            <w:rFonts w:ascii="Times" w:hAnsi="Times"/>
            <w:b/>
            <w:noProof/>
          </w:rPr>
          <w:t>4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神经网络结构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_Toc57888816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9</w:t>
        </w:r>
        <w:r w:rsidR="00D45910">
          <w:rPr>
            <w:noProof/>
            <w:webHidden/>
          </w:rPr>
          <w:fldChar w:fldCharType="end"/>
        </w:r>
      </w:hyperlink>
    </w:p>
    <w:p w14:paraId="356CE7F4" w14:textId="23A4FECB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7" w:history="1">
        <w:r w:rsidR="00D45910" w:rsidRPr="006D6C03">
          <w:rPr>
            <w:rStyle w:val="ac"/>
            <w:rFonts w:ascii="Times" w:hAnsi="Times"/>
            <w:b/>
            <w:noProof/>
          </w:rPr>
          <w:t>4.1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基本模型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_Toc57888817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9</w:t>
        </w:r>
        <w:r w:rsidR="00D45910">
          <w:rPr>
            <w:noProof/>
            <w:webHidden/>
          </w:rPr>
          <w:fldChar w:fldCharType="end"/>
        </w:r>
      </w:hyperlink>
    </w:p>
    <w:p w14:paraId="2E0B3BC8" w14:textId="350C9065" w:rsidR="00D45910" w:rsidRDefault="008F56E2">
      <w:pPr>
        <w:pStyle w:val="21"/>
        <w:tabs>
          <w:tab w:val="right" w:leader="dot" w:pos="7543"/>
        </w:tabs>
        <w:rPr>
          <w:rFonts w:cstheme="minorBidi"/>
          <w:noProof/>
          <w:kern w:val="2"/>
          <w:sz w:val="21"/>
        </w:rPr>
      </w:pPr>
      <w:hyperlink w:anchor="_Toc57888818" w:history="1">
        <w:r w:rsidR="00D45910" w:rsidRPr="006D6C03">
          <w:rPr>
            <w:rStyle w:val="ac"/>
            <w:rFonts w:ascii="Times" w:hAnsi="Times"/>
            <w:b/>
            <w:noProof/>
          </w:rPr>
          <w:t>4.2</w:t>
        </w:r>
        <w:r w:rsidR="00D45910" w:rsidRPr="006D6C03">
          <w:rPr>
            <w:rStyle w:val="ac"/>
            <w:noProof/>
          </w:rPr>
          <w:t xml:space="preserve"> </w:t>
        </w:r>
        <w:r w:rsidR="00D45910" w:rsidRPr="006D6C03">
          <w:rPr>
            <w:rStyle w:val="ac"/>
            <w:noProof/>
          </w:rPr>
          <w:t>网络层数</w:t>
        </w:r>
        <w:r w:rsidR="00D45910">
          <w:rPr>
            <w:noProof/>
            <w:webHidden/>
          </w:rPr>
          <w:tab/>
        </w:r>
        <w:r w:rsidR="00D45910">
          <w:rPr>
            <w:noProof/>
            <w:webHidden/>
          </w:rPr>
          <w:fldChar w:fldCharType="begin"/>
        </w:r>
        <w:r w:rsidR="00D45910">
          <w:rPr>
            <w:noProof/>
            <w:webHidden/>
          </w:rPr>
          <w:instrText xml:space="preserve"> PAGEREF _Toc57888818 \h </w:instrText>
        </w:r>
        <w:r w:rsidR="00D45910">
          <w:rPr>
            <w:noProof/>
            <w:webHidden/>
          </w:rPr>
        </w:r>
        <w:r w:rsidR="00D45910">
          <w:rPr>
            <w:noProof/>
            <w:webHidden/>
          </w:rPr>
          <w:fldChar w:fldCharType="separate"/>
        </w:r>
        <w:r w:rsidR="00D45910">
          <w:rPr>
            <w:noProof/>
            <w:webHidden/>
          </w:rPr>
          <w:t>10</w:t>
        </w:r>
        <w:r w:rsidR="00D45910">
          <w:rPr>
            <w:noProof/>
            <w:webHidden/>
          </w:rPr>
          <w:fldChar w:fldCharType="end"/>
        </w:r>
      </w:hyperlink>
    </w:p>
    <w:p w14:paraId="0A392BD6" w14:textId="24B6A5AC" w:rsidR="00605697" w:rsidRDefault="00D45910" w:rsidP="00605697">
      <w:pPr>
        <w:pStyle w:val="a6"/>
        <w:tabs>
          <w:tab w:val="clear" w:pos="425"/>
        </w:tabs>
        <w:spacing w:line="700" w:lineRule="exact"/>
        <w:ind w:firstLine="0"/>
        <w:jc w:val="center"/>
        <w:rPr>
          <w:sz w:val="36"/>
        </w:rPr>
      </w:pPr>
      <w:r>
        <w:rPr>
          <w:rFonts w:hAnsi="宋体"/>
          <w:sz w:val="28"/>
          <w:szCs w:val="28"/>
        </w:rPr>
        <w:fldChar w:fldCharType="end"/>
      </w:r>
      <w:bookmarkStart w:id="3" w:name="_GoBack"/>
      <w:bookmarkEnd w:id="3"/>
      <w:r w:rsidR="00605697">
        <w:rPr>
          <w:rFonts w:hAnsi="宋体"/>
          <w:sz w:val="28"/>
          <w:szCs w:val="28"/>
        </w:rPr>
        <w:br w:type="page"/>
      </w:r>
    </w:p>
    <w:p w14:paraId="4E535F6C" w14:textId="77777777" w:rsidR="00605697" w:rsidRDefault="00605697" w:rsidP="00605697">
      <w:pPr>
        <w:spacing w:line="400" w:lineRule="exact"/>
        <w:jc w:val="center"/>
        <w:rPr>
          <w:sz w:val="36"/>
        </w:rPr>
      </w:pPr>
    </w:p>
    <w:p w14:paraId="6F80924A" w14:textId="77777777" w:rsidR="00605697" w:rsidRPr="00E849F0" w:rsidRDefault="00F7105C" w:rsidP="00605697">
      <w:pPr>
        <w:spacing w:line="400" w:lineRule="exact"/>
        <w:jc w:val="center"/>
        <w:rPr>
          <w:rFonts w:eastAsia="黑体"/>
          <w:b/>
          <w:sz w:val="36"/>
        </w:rPr>
      </w:pPr>
      <w:r>
        <w:rPr>
          <w:rFonts w:eastAsia="黑体" w:hint="eastAsia"/>
          <w:b/>
          <w:sz w:val="36"/>
        </w:rPr>
        <w:t>深度学习引论课程期末项目</w:t>
      </w:r>
    </w:p>
    <w:p w14:paraId="32791BD7" w14:textId="77777777" w:rsidR="00605697" w:rsidRDefault="00605697" w:rsidP="00605697">
      <w:pPr>
        <w:spacing w:line="400" w:lineRule="exact"/>
        <w:jc w:val="center"/>
        <w:rPr>
          <w:sz w:val="36"/>
        </w:rPr>
      </w:pPr>
    </w:p>
    <w:p w14:paraId="6B2DE3CA" w14:textId="77777777" w:rsidR="00605697" w:rsidRDefault="00F7105C" w:rsidP="00605697">
      <w:pPr>
        <w:spacing w:line="400" w:lineRule="exact"/>
        <w:jc w:val="center"/>
        <w:rPr>
          <w:sz w:val="24"/>
        </w:rPr>
      </w:pPr>
      <w:r>
        <w:rPr>
          <w:rFonts w:hint="eastAsia"/>
          <w:sz w:val="24"/>
        </w:rPr>
        <w:t>计算机科学与技术</w:t>
      </w:r>
      <w:r w:rsidR="00605697">
        <w:rPr>
          <w:sz w:val="24"/>
        </w:rPr>
        <w:t xml:space="preserve"> </w:t>
      </w:r>
      <w:r w:rsidR="00605697">
        <w:rPr>
          <w:rFonts w:hint="eastAsia"/>
          <w:sz w:val="24"/>
        </w:rPr>
        <w:t>专业</w:t>
      </w:r>
    </w:p>
    <w:p w14:paraId="5A88B0AC" w14:textId="77777777" w:rsidR="00605697" w:rsidRPr="00CE4C48" w:rsidRDefault="00605697" w:rsidP="00605697">
      <w:pPr>
        <w:spacing w:line="400" w:lineRule="exact"/>
        <w:jc w:val="center"/>
        <w:rPr>
          <w:rFonts w:eastAsia="黑体"/>
          <w:sz w:val="24"/>
        </w:rPr>
      </w:pPr>
    </w:p>
    <w:p w14:paraId="48EE8CBA" w14:textId="77777777" w:rsidR="00605697" w:rsidRDefault="00605697" w:rsidP="00605697">
      <w:pPr>
        <w:spacing w:line="400" w:lineRule="exact"/>
        <w:jc w:val="center"/>
        <w:rPr>
          <w:rFonts w:eastAsia="楷体_GB2312"/>
          <w:sz w:val="24"/>
        </w:rPr>
      </w:pPr>
      <w:r w:rsidRPr="00E849F0">
        <w:rPr>
          <w:rFonts w:eastAsia="黑体" w:hint="eastAsia"/>
          <w:b/>
          <w:sz w:val="24"/>
        </w:rPr>
        <w:t>学生</w:t>
      </w:r>
      <w:r>
        <w:rPr>
          <w:rFonts w:eastAsia="黑体" w:hint="eastAsia"/>
          <w:sz w:val="24"/>
        </w:rPr>
        <w:t xml:space="preserve">  </w:t>
      </w:r>
      <w:r w:rsidR="00F7105C">
        <w:rPr>
          <w:rFonts w:eastAsia="楷体_GB2312" w:hint="eastAsia"/>
          <w:sz w:val="24"/>
        </w:rPr>
        <w:t>马晓晨</w:t>
      </w:r>
      <w:r>
        <w:rPr>
          <w:rFonts w:eastAsia="楷体_GB2312" w:hint="eastAsia"/>
          <w:sz w:val="24"/>
        </w:rPr>
        <w:t xml:space="preserve"> </w:t>
      </w:r>
      <w:r>
        <w:rPr>
          <w:rFonts w:eastAsia="黑体" w:hint="eastAsia"/>
          <w:sz w:val="24"/>
        </w:rPr>
        <w:t xml:space="preserve">  </w:t>
      </w:r>
      <w:r w:rsidRPr="00E849F0">
        <w:rPr>
          <w:rFonts w:eastAsia="黑体" w:hint="eastAsia"/>
          <w:b/>
          <w:sz w:val="24"/>
        </w:rPr>
        <w:t>指导老师</w:t>
      </w:r>
      <w:r>
        <w:rPr>
          <w:rFonts w:eastAsia="黑体" w:hint="eastAsia"/>
          <w:sz w:val="24"/>
        </w:rPr>
        <w:t xml:space="preserve">  </w:t>
      </w:r>
      <w:r w:rsidR="002E0AB9">
        <w:rPr>
          <w:rFonts w:eastAsia="楷体_GB2312" w:hint="eastAsia"/>
          <w:sz w:val="24"/>
        </w:rPr>
        <w:t>章毅</w:t>
      </w:r>
    </w:p>
    <w:p w14:paraId="02999809" w14:textId="77777777" w:rsidR="00605697" w:rsidRDefault="00605697" w:rsidP="00605697">
      <w:pPr>
        <w:spacing w:line="400" w:lineRule="exact"/>
        <w:jc w:val="center"/>
        <w:rPr>
          <w:rFonts w:eastAsia="楷体_GB2312"/>
          <w:sz w:val="24"/>
        </w:rPr>
      </w:pPr>
    </w:p>
    <w:p w14:paraId="596A4A4A" w14:textId="77777777" w:rsidR="00605697" w:rsidRDefault="00605697" w:rsidP="00605697">
      <w:pPr>
        <w:spacing w:line="400" w:lineRule="exact"/>
        <w:jc w:val="center"/>
        <w:rPr>
          <w:rFonts w:eastAsia="楷体_GB2312"/>
          <w:sz w:val="24"/>
        </w:rPr>
      </w:pPr>
    </w:p>
    <w:p w14:paraId="5DB0DB7D" w14:textId="77777777" w:rsidR="00605697" w:rsidRPr="001D510A" w:rsidRDefault="00D712E1" w:rsidP="001D510A">
      <w:pPr>
        <w:spacing w:line="400" w:lineRule="exact"/>
        <w:ind w:firstLineChars="200" w:firstLine="446"/>
        <w:rPr>
          <w:szCs w:val="21"/>
        </w:rPr>
      </w:pPr>
      <w:r w:rsidRPr="00D712E1">
        <w:rPr>
          <w:rFonts w:ascii="黑体" w:eastAsia="黑体" w:hAnsi="宋体" w:hint="eastAsia"/>
          <w:b/>
          <w:szCs w:val="21"/>
        </w:rPr>
        <w:t>[</w:t>
      </w:r>
      <w:r w:rsidRPr="00D712E1">
        <w:rPr>
          <w:rFonts w:ascii="黑体" w:eastAsia="黑体" w:hint="eastAsia"/>
          <w:b/>
          <w:szCs w:val="21"/>
        </w:rPr>
        <w:t>摘要</w:t>
      </w:r>
      <w:r w:rsidRPr="00D712E1">
        <w:rPr>
          <w:rFonts w:ascii="黑体" w:eastAsia="黑体" w:hAnsi="宋体" w:hint="eastAsia"/>
          <w:b/>
          <w:szCs w:val="21"/>
        </w:rPr>
        <w:t>]</w:t>
      </w:r>
      <w:r>
        <w:rPr>
          <w:rFonts w:ascii="宋体" w:hAnsi="宋体" w:hint="eastAsia"/>
          <w:szCs w:val="21"/>
        </w:rPr>
        <w:t xml:space="preserve">  </w:t>
      </w:r>
      <w:r w:rsidR="00E77488">
        <w:rPr>
          <w:rFonts w:ascii="宋体" w:hAnsi="宋体" w:hint="eastAsia"/>
          <w:szCs w:val="21"/>
        </w:rPr>
        <w:t>随着深度学习课程的深入了解，需要</w:t>
      </w:r>
      <w:r w:rsidR="001D510A">
        <w:rPr>
          <w:rFonts w:ascii="宋体" w:hAnsi="宋体" w:hint="eastAsia"/>
          <w:szCs w:val="21"/>
        </w:rPr>
        <w:t>将</w:t>
      </w:r>
      <w:r w:rsidR="00E77488">
        <w:rPr>
          <w:rFonts w:ascii="宋体" w:hAnsi="宋体" w:hint="eastAsia"/>
          <w:szCs w:val="21"/>
        </w:rPr>
        <w:t>本学期学习的</w:t>
      </w:r>
      <w:r w:rsidR="001D510A">
        <w:rPr>
          <w:rFonts w:ascii="宋体" w:hAnsi="宋体" w:hint="eastAsia"/>
          <w:szCs w:val="21"/>
        </w:rPr>
        <w:t>神经网络知识运用到</w:t>
      </w:r>
      <w:r w:rsidR="00E77488">
        <w:rPr>
          <w:rFonts w:ascii="宋体" w:hAnsi="宋体" w:hint="eastAsia"/>
          <w:szCs w:val="21"/>
        </w:rPr>
        <w:t>实践操作</w:t>
      </w:r>
      <w:r w:rsidR="001D510A">
        <w:rPr>
          <w:rFonts w:ascii="宋体" w:hAnsi="宋体" w:hint="eastAsia"/>
          <w:szCs w:val="21"/>
        </w:rPr>
        <w:t>，以确保自己掌握训练集与测试集的预处理，神经网络的设计，BP算法反向传播的应用，调参技巧等等神经网络的知识</w:t>
      </w:r>
      <w:r w:rsidR="002E0AB9">
        <w:rPr>
          <w:rFonts w:ascii="宋体" w:hAnsi="宋体" w:hint="eastAsia"/>
          <w:szCs w:val="21"/>
        </w:rPr>
        <w:t>，证明自己基本掌握深度学习的基础原理。利用了</w:t>
      </w:r>
      <w:r w:rsidR="002E0AB9">
        <w:rPr>
          <w:rFonts w:ascii="Helvetica" w:hAnsi="Helvetica"/>
          <w:color w:val="000000"/>
          <w:szCs w:val="21"/>
          <w:shd w:val="clear" w:color="auto" w:fill="FFFFFF"/>
        </w:rPr>
        <w:t>SVHN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谷歌街景门牌号码作为数据集和测试集进行训练，分别采用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sigmoid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与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RELU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作为激活函数进行设计，最终实现正确率达到</w:t>
      </w:r>
      <w:r w:rsidR="002E0AB9">
        <w:rPr>
          <w:rFonts w:ascii="Helvetica" w:hAnsi="Helvetica"/>
          <w:color w:val="000000"/>
          <w:szCs w:val="21"/>
          <w:shd w:val="clear" w:color="auto" w:fill="FFFFFF"/>
        </w:rPr>
        <w:t>80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%</w:t>
      </w:r>
      <w:r w:rsidR="002E0AB9">
        <w:rPr>
          <w:rFonts w:ascii="Helvetica" w:hAnsi="Helvetica" w:hint="eastAsia"/>
          <w:color w:val="000000"/>
          <w:szCs w:val="21"/>
          <w:shd w:val="clear" w:color="auto" w:fill="FFFFFF"/>
        </w:rPr>
        <w:t>以上的神经网络模型。</w:t>
      </w:r>
    </w:p>
    <w:p w14:paraId="64E13CC0" w14:textId="77777777" w:rsidR="00605697" w:rsidRDefault="00605697" w:rsidP="004449F4">
      <w:pPr>
        <w:spacing w:line="400" w:lineRule="exact"/>
        <w:ind w:firstLineChars="200" w:firstLine="504"/>
        <w:rPr>
          <w:rFonts w:ascii="宋体" w:hAnsi="宋体"/>
          <w:sz w:val="24"/>
          <w:szCs w:val="28"/>
        </w:rPr>
      </w:pPr>
    </w:p>
    <w:p w14:paraId="2FE472A2" w14:textId="77777777" w:rsidR="00605697" w:rsidRPr="00AF7EE3" w:rsidRDefault="00605697" w:rsidP="004449F4">
      <w:pPr>
        <w:spacing w:line="400" w:lineRule="exact"/>
        <w:ind w:firstLineChars="200" w:firstLine="504"/>
        <w:rPr>
          <w:rFonts w:ascii="宋体" w:hAnsi="宋体"/>
          <w:sz w:val="24"/>
          <w:szCs w:val="28"/>
        </w:rPr>
      </w:pPr>
    </w:p>
    <w:p w14:paraId="6A0E855E" w14:textId="77777777" w:rsidR="00605697" w:rsidRDefault="00605697" w:rsidP="004449F4">
      <w:pPr>
        <w:spacing w:line="400" w:lineRule="exact"/>
        <w:ind w:firstLineChars="200" w:firstLine="446"/>
        <w:rPr>
          <w:sz w:val="24"/>
        </w:rPr>
      </w:pPr>
      <w:r w:rsidRPr="00D712E1">
        <w:rPr>
          <w:rFonts w:ascii="黑体" w:eastAsia="黑体" w:hint="eastAsia"/>
          <w:b/>
          <w:szCs w:val="21"/>
        </w:rPr>
        <w:t>关键词</w:t>
      </w:r>
      <w:r w:rsidRPr="00D712E1">
        <w:rPr>
          <w:rFonts w:ascii="黑体" w:eastAsia="黑体" w:hAnsi="宋体" w:hint="eastAsia"/>
          <w:szCs w:val="21"/>
        </w:rPr>
        <w:t>：</w:t>
      </w:r>
      <w:r w:rsidR="00D712E1">
        <w:rPr>
          <w:rFonts w:hint="eastAsia"/>
          <w:szCs w:val="21"/>
        </w:rPr>
        <w:t xml:space="preserve">  </w:t>
      </w:r>
      <w:r w:rsidR="002E0AB9">
        <w:rPr>
          <w:rFonts w:hint="eastAsia"/>
          <w:szCs w:val="21"/>
        </w:rPr>
        <w:t>神经网络</w:t>
      </w:r>
      <w:r w:rsidR="002E0AB9">
        <w:rPr>
          <w:rFonts w:hint="eastAsia"/>
          <w:szCs w:val="21"/>
        </w:rPr>
        <w:t xml:space="preserve"> </w:t>
      </w:r>
      <w:r w:rsidR="002E0AB9">
        <w:rPr>
          <w:rFonts w:hint="eastAsia"/>
          <w:szCs w:val="21"/>
        </w:rPr>
        <w:t>深度学习</w:t>
      </w:r>
      <w:r w:rsidR="002E0AB9">
        <w:rPr>
          <w:rFonts w:hint="eastAsia"/>
          <w:szCs w:val="21"/>
        </w:rPr>
        <w:t xml:space="preserve"> </w:t>
      </w:r>
      <w:r w:rsidR="002E0AB9">
        <w:rPr>
          <w:rFonts w:hint="eastAsia"/>
          <w:szCs w:val="21"/>
        </w:rPr>
        <w:t>反向传播</w:t>
      </w:r>
    </w:p>
    <w:p w14:paraId="4A1F6328" w14:textId="77777777" w:rsidR="00BF3E1A" w:rsidRPr="00793A50" w:rsidRDefault="003514DA" w:rsidP="004449F4">
      <w:pPr>
        <w:spacing w:line="400" w:lineRule="exact"/>
        <w:ind w:firstLineChars="200" w:firstLine="504"/>
        <w:rPr>
          <w:i/>
          <w:color w:val="008080"/>
          <w:sz w:val="18"/>
          <w:szCs w:val="18"/>
        </w:rPr>
      </w:pPr>
      <w:r>
        <w:rPr>
          <w:sz w:val="24"/>
        </w:rPr>
        <w:br w:type="page"/>
      </w:r>
    </w:p>
    <w:p w14:paraId="312BC09C" w14:textId="77777777" w:rsidR="003514DA" w:rsidRDefault="00BF3E1A" w:rsidP="00E84872">
      <w:pPr>
        <w:pStyle w:val="1"/>
        <w:spacing w:before="580" w:after="580"/>
      </w:pPr>
      <w:bookmarkStart w:id="4" w:name="_Toc57888802"/>
      <w:r>
        <w:rPr>
          <w:rFonts w:hint="eastAsia"/>
        </w:rPr>
        <w:lastRenderedPageBreak/>
        <w:t>课程设计问题概述</w:t>
      </w:r>
      <w:bookmarkEnd w:id="4"/>
    </w:p>
    <w:p w14:paraId="7688FAA8" w14:textId="77777777" w:rsidR="00BF3E1A" w:rsidRPr="007F34FF" w:rsidRDefault="00BF3E1A" w:rsidP="007F34FF">
      <w:pPr>
        <w:pStyle w:val="2"/>
        <w:spacing w:before="290" w:after="290"/>
      </w:pPr>
      <w:bookmarkStart w:id="5" w:name="_Toc57888803"/>
      <w:r w:rsidRPr="007F34FF">
        <w:t xml:space="preserve">The Street View House Numbers (SVHN) </w:t>
      </w:r>
      <w:r w:rsidRPr="007F34FF">
        <w:rPr>
          <w:rFonts w:hint="eastAsia"/>
        </w:rPr>
        <w:t>数据集</w:t>
      </w:r>
      <w:r w:rsidR="007F34FF" w:rsidRPr="007F34FF">
        <w:rPr>
          <w:vertAlign w:val="superscript"/>
        </w:rPr>
        <w:t>[1]</w:t>
      </w:r>
      <w:bookmarkEnd w:id="5"/>
    </w:p>
    <w:p w14:paraId="00050502" w14:textId="248A5B89" w:rsidR="00FC5B6D" w:rsidRDefault="00BF3E1A" w:rsidP="00C13DC9">
      <w:pPr>
        <w:spacing w:line="400" w:lineRule="atLeast"/>
        <w:ind w:firstLineChars="200" w:firstLine="444"/>
      </w:pPr>
      <w:r w:rsidRPr="00BF3E1A">
        <w:t>SVHN</w:t>
      </w:r>
      <w:r w:rsidRPr="00BF3E1A">
        <w:rPr>
          <w:rFonts w:hint="eastAsia"/>
        </w:rPr>
        <w:t>（</w:t>
      </w:r>
      <w:r w:rsidRPr="00BF3E1A">
        <w:t>Street View House Number</w:t>
      </w:r>
      <w:r w:rsidRPr="00BF3E1A">
        <w:rPr>
          <w:rFonts w:hint="eastAsia"/>
        </w:rPr>
        <w:t>）</w:t>
      </w:r>
      <w:r w:rsidRPr="00BF3E1A">
        <w:t>Dateset</w:t>
      </w:r>
      <w:r w:rsidR="002E5B9E">
        <w:rPr>
          <w:rFonts w:hint="eastAsia"/>
        </w:rPr>
        <w:t>，</w:t>
      </w:r>
      <w:r w:rsidR="00FC5B6D">
        <w:rPr>
          <w:rFonts w:hint="eastAsia"/>
        </w:rPr>
        <w:t>谷歌</w:t>
      </w:r>
      <w:r w:rsidR="002E5B9E">
        <w:rPr>
          <w:rFonts w:hint="eastAsia"/>
        </w:rPr>
        <w:t>街景门牌号码数据集（</w:t>
      </w:r>
      <w:hyperlink r:id="rId10" w:history="1">
        <w:r w:rsidR="002E5B9E" w:rsidRPr="00C13DC9">
          <w:t>http://ufldl.stanford.edu/housenumbers/</w:t>
        </w:r>
      </w:hyperlink>
      <w:r w:rsidR="002E5B9E">
        <w:rPr>
          <w:rFonts w:hint="eastAsia"/>
        </w:rPr>
        <w:t>），用于训练机器学习能力以及识别算法。</w:t>
      </w:r>
      <w:r w:rsidR="00FC5B6D">
        <w:rPr>
          <w:rFonts w:hint="eastAsia"/>
        </w:rPr>
        <w:t>作为从谷歌街景中裁切的数字图像，它</w:t>
      </w:r>
      <w:r w:rsidR="002E5B9E">
        <w:rPr>
          <w:rFonts w:hint="eastAsia"/>
        </w:rPr>
        <w:t>与手写体数字的</w:t>
      </w:r>
      <w:r w:rsidR="002E5B9E">
        <w:rPr>
          <w:rFonts w:hint="eastAsia"/>
        </w:rPr>
        <w:t>MNIST</w:t>
      </w:r>
      <w:r w:rsidR="002E5B9E">
        <w:rPr>
          <w:rFonts w:hint="eastAsia"/>
        </w:rPr>
        <w:t>数据集非常类似，</w:t>
      </w:r>
      <w:r w:rsidR="00FC5B6D">
        <w:rPr>
          <w:rFonts w:hint="eastAsia"/>
        </w:rPr>
        <w:t>然而作为来自实景照片的数字图片集，它</w:t>
      </w:r>
      <w:r w:rsidR="002E5B9E">
        <w:rPr>
          <w:rFonts w:hint="eastAsia"/>
        </w:rPr>
        <w:t>拥有更多的</w:t>
      </w:r>
      <w:r w:rsidR="00FC5B6D">
        <w:rPr>
          <w:rFonts w:hint="eastAsia"/>
        </w:rPr>
        <w:t>数据量，以及更高的识别难度。</w:t>
      </w:r>
    </w:p>
    <w:p w14:paraId="5B9DC882" w14:textId="77777777" w:rsidR="00FC5B6D" w:rsidRDefault="00FC5B6D" w:rsidP="00C13DC9">
      <w:pPr>
        <w:spacing w:line="400" w:lineRule="atLeast"/>
        <w:ind w:firstLineChars="200" w:firstLine="444"/>
      </w:pPr>
      <w:r>
        <w:rPr>
          <w:rFonts w:hint="eastAsia"/>
        </w:rPr>
        <w:t>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种可能的情况，数字‘</w:t>
      </w:r>
      <w:r>
        <w:rPr>
          <w:rFonts w:hint="eastAsia"/>
        </w:rPr>
        <w:t>1</w:t>
      </w:r>
      <w:r>
        <w:rPr>
          <w:rFonts w:hint="eastAsia"/>
        </w:rPr>
        <w:t>’拥有标签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855B77">
        <w:rPr>
          <w:rFonts w:hint="eastAsia"/>
        </w:rPr>
        <w:t>数字‘</w:t>
      </w:r>
      <w:r w:rsidR="00855B77">
        <w:rPr>
          <w:rFonts w:hint="eastAsia"/>
        </w:rPr>
        <w:t>2</w:t>
      </w:r>
      <w:r w:rsidR="00855B77">
        <w:rPr>
          <w:rFonts w:hint="eastAsia"/>
        </w:rPr>
        <w:t>’对应标签</w:t>
      </w:r>
      <w:r w:rsidR="00855B77">
        <w:rPr>
          <w:rFonts w:hint="eastAsia"/>
        </w:rPr>
        <w:t>2</w:t>
      </w:r>
      <w:r w:rsidR="00855B77">
        <w:rPr>
          <w:rFonts w:hint="eastAsia"/>
        </w:rPr>
        <w:t>，</w:t>
      </w:r>
      <w:r>
        <w:rPr>
          <w:rFonts w:hint="eastAsia"/>
        </w:rPr>
        <w:t>之后每个数字一一对应，除了‘</w:t>
      </w:r>
      <w:r>
        <w:rPr>
          <w:rFonts w:hint="eastAsia"/>
        </w:rPr>
        <w:t>0</w:t>
      </w:r>
      <w:r>
        <w:rPr>
          <w:rFonts w:hint="eastAsia"/>
        </w:rPr>
        <w:t>’对应的是标签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。</w:t>
      </w:r>
    </w:p>
    <w:p w14:paraId="4F221891" w14:textId="77777777" w:rsidR="00FC5B6D" w:rsidRDefault="00FC5B6D" w:rsidP="00C13DC9">
      <w:pPr>
        <w:spacing w:line="400" w:lineRule="atLeast"/>
        <w:ind w:firstLineChars="200" w:firstLine="444"/>
      </w:pPr>
      <w:r>
        <w:rPr>
          <w:rFonts w:hint="eastAsia"/>
        </w:rPr>
        <w:t>训练集拥有</w:t>
      </w:r>
      <w:r>
        <w:rPr>
          <w:rFonts w:hint="eastAsia"/>
        </w:rPr>
        <w:t>7</w:t>
      </w:r>
      <w:r>
        <w:t>3257</w:t>
      </w:r>
      <w:r>
        <w:rPr>
          <w:rFonts w:hint="eastAsia"/>
        </w:rPr>
        <w:t>个数据，测试集有</w:t>
      </w:r>
      <w:r>
        <w:rPr>
          <w:rFonts w:hint="eastAsia"/>
        </w:rPr>
        <w:t>2</w:t>
      </w:r>
      <w:r>
        <w:t>6032</w:t>
      </w:r>
      <w:r>
        <w:rPr>
          <w:rFonts w:hint="eastAsia"/>
        </w:rPr>
        <w:t>个数据</w:t>
      </w:r>
      <w:r w:rsidR="00CC5988">
        <w:rPr>
          <w:rFonts w:hint="eastAsia"/>
        </w:rPr>
        <w:t>。</w:t>
      </w:r>
      <w:r>
        <w:rPr>
          <w:rFonts w:hint="eastAsia"/>
        </w:rPr>
        <w:t>并且拥有</w:t>
      </w:r>
      <w:r w:rsidR="00CC5988">
        <w:rPr>
          <w:rFonts w:hint="eastAsia"/>
        </w:rPr>
        <w:t>一个有</w:t>
      </w:r>
      <w:r w:rsidR="00CC5988">
        <w:rPr>
          <w:rFonts w:hint="eastAsia"/>
        </w:rPr>
        <w:t>5</w:t>
      </w:r>
      <w:r w:rsidR="00CC5988">
        <w:t>31131</w:t>
      </w:r>
      <w:r w:rsidR="00CC5988">
        <w:rPr>
          <w:rFonts w:hint="eastAsia"/>
        </w:rPr>
        <w:t>个</w:t>
      </w:r>
      <w:r w:rsidR="00855B77">
        <w:rPr>
          <w:rFonts w:hint="eastAsia"/>
        </w:rPr>
        <w:t>更容易识别的</w:t>
      </w:r>
      <w:r w:rsidR="00CC5988">
        <w:rPr>
          <w:rFonts w:hint="eastAsia"/>
        </w:rPr>
        <w:t>样本的</w:t>
      </w:r>
      <w:r>
        <w:rPr>
          <w:rFonts w:hint="eastAsia"/>
        </w:rPr>
        <w:t>额外集</w:t>
      </w:r>
      <w:r w:rsidR="00855B77">
        <w:rPr>
          <w:rFonts w:hint="eastAsia"/>
        </w:rPr>
        <w:t>。</w:t>
      </w:r>
    </w:p>
    <w:p w14:paraId="6A15453F" w14:textId="77777777" w:rsidR="007F34FF" w:rsidRDefault="007F34FF" w:rsidP="007F34FF"/>
    <w:p w14:paraId="4D0E622B" w14:textId="77777777" w:rsidR="007F34FF" w:rsidRDefault="007F34FF" w:rsidP="007F34FF">
      <w:pPr>
        <w:pStyle w:val="2"/>
        <w:spacing w:before="290" w:after="290"/>
      </w:pPr>
      <w:bookmarkStart w:id="6" w:name="_Toc57888804"/>
      <w:r>
        <w:rPr>
          <w:rFonts w:hint="eastAsia"/>
        </w:rPr>
        <w:t>数据集格式</w:t>
      </w:r>
      <w:bookmarkEnd w:id="6"/>
    </w:p>
    <w:p w14:paraId="3BD8F51F" w14:textId="77777777" w:rsidR="007F34FF" w:rsidRDefault="007F34FF" w:rsidP="00C13DC9">
      <w:pPr>
        <w:spacing w:line="400" w:lineRule="atLeast"/>
      </w:pPr>
      <w:r>
        <w:rPr>
          <w:rFonts w:hint="eastAsia"/>
        </w:rPr>
        <w:t>数据集有如下两种格式：</w:t>
      </w:r>
    </w:p>
    <w:p w14:paraId="0D407683" w14:textId="77777777" w:rsidR="007F34FF" w:rsidRDefault="007F34FF" w:rsidP="00C13DC9">
      <w:pPr>
        <w:spacing w:line="400" w:lineRule="atLeast"/>
        <w:ind w:firstLineChars="200" w:firstLine="444"/>
      </w:pPr>
      <w:r>
        <w:rPr>
          <w:rFonts w:hint="eastAsia"/>
        </w:rPr>
        <w:t>有方框标识</w:t>
      </w:r>
      <w:r w:rsidR="008A0C5A">
        <w:rPr>
          <w:rFonts w:hint="eastAsia"/>
        </w:rPr>
        <w:t>各个数字位置</w:t>
      </w:r>
      <w:r>
        <w:rPr>
          <w:rFonts w:hint="eastAsia"/>
        </w:rPr>
        <w:t>的原始</w:t>
      </w:r>
      <w:r w:rsidR="008A0C5A">
        <w:rPr>
          <w:rFonts w:hint="eastAsia"/>
        </w:rPr>
        <w:t>街景大图</w:t>
      </w:r>
    </w:p>
    <w:p w14:paraId="7D0F47AB" w14:textId="77777777" w:rsidR="007F34FF" w:rsidRDefault="007F34FF" w:rsidP="00C13DC9">
      <w:pPr>
        <w:spacing w:line="400" w:lineRule="atLeast"/>
        <w:ind w:firstLineChars="200" w:firstLine="444"/>
      </w:pPr>
      <w:r>
        <w:rPr>
          <w:rFonts w:hint="eastAsia"/>
        </w:rPr>
        <w:t>和</w:t>
      </w:r>
      <w:r>
        <w:rPr>
          <w:rFonts w:hint="eastAsia"/>
        </w:rPr>
        <w:t>MNIST</w:t>
      </w:r>
      <w:r>
        <w:rPr>
          <w:rFonts w:hint="eastAsia"/>
        </w:rPr>
        <w:t>数据集类似的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的切分好的方形数字图片（但有的图片旁边会有相邻的数字入镜）</w:t>
      </w:r>
    </w:p>
    <w:p w14:paraId="4E3D6148" w14:textId="77777777" w:rsidR="007F34FF" w:rsidRPr="007F34FF" w:rsidRDefault="007F34FF" w:rsidP="00C13DC9">
      <w:pPr>
        <w:spacing w:line="400" w:lineRule="atLeast"/>
        <w:ind w:firstLineChars="200" w:firstLine="444"/>
      </w:pPr>
    </w:p>
    <w:p w14:paraId="23C9F23B" w14:textId="77777777" w:rsidR="008A0C5A" w:rsidRDefault="007F34FF" w:rsidP="00C13DC9">
      <w:pPr>
        <w:spacing w:line="400" w:lineRule="atLeast"/>
        <w:ind w:firstLineChars="200" w:firstLine="444"/>
      </w:pPr>
      <w:r>
        <w:rPr>
          <w:rFonts w:hint="eastAsia"/>
        </w:rPr>
        <w:t>本次课程设计只利用格式②中的数据集，故仅介绍格式②</w:t>
      </w:r>
      <w:r w:rsidR="008A0C5A">
        <w:rPr>
          <w:rFonts w:hint="eastAsia"/>
        </w:rPr>
        <w:t>中数</w:t>
      </w:r>
      <w:r>
        <w:rPr>
          <w:rFonts w:hint="eastAsia"/>
        </w:rPr>
        <w:t>据</w:t>
      </w:r>
      <w:r w:rsidR="008A0C5A">
        <w:rPr>
          <w:rFonts w:hint="eastAsia"/>
        </w:rPr>
        <w:t>。</w:t>
      </w:r>
    </w:p>
    <w:p w14:paraId="155E8A91" w14:textId="77777777" w:rsidR="008A0C5A" w:rsidRDefault="008A0C5A" w:rsidP="00C13DC9">
      <w:pPr>
        <w:spacing w:line="400" w:lineRule="atLeast"/>
        <w:ind w:firstLineChars="200" w:firstLine="444"/>
      </w:pPr>
      <w:r>
        <w:rPr>
          <w:rFonts w:hint="eastAsia"/>
        </w:rPr>
        <w:t>数据②中有</w:t>
      </w:r>
      <w:r>
        <w:rPr>
          <w:rFonts w:hint="eastAsia"/>
        </w:rPr>
        <w:t>3</w:t>
      </w:r>
      <w:r>
        <w:rPr>
          <w:rFonts w:hint="eastAsia"/>
        </w:rPr>
        <w:t>个文件，分别是</w:t>
      </w:r>
    </w:p>
    <w:p w14:paraId="66F69AF0" w14:textId="77777777" w:rsidR="008A0C5A" w:rsidRDefault="008A0C5A" w:rsidP="00C13DC9">
      <w:pPr>
        <w:spacing w:line="400" w:lineRule="atLeast"/>
        <w:ind w:firstLineChars="200" w:firstLine="444"/>
      </w:pPr>
      <w:r>
        <w:t xml:space="preserve">train_32x32.mat </w:t>
      </w:r>
      <w:r>
        <w:tab/>
      </w:r>
      <w:r>
        <w:rPr>
          <w:rFonts w:hint="eastAsia"/>
        </w:rPr>
        <w:t>（</w:t>
      </w:r>
      <w:r>
        <w:t>73257</w:t>
      </w:r>
      <w:r>
        <w:rPr>
          <w:rFonts w:hint="eastAsia"/>
        </w:rPr>
        <w:t>张图片）</w:t>
      </w:r>
    </w:p>
    <w:p w14:paraId="1DA2E738" w14:textId="77777777" w:rsidR="008A0C5A" w:rsidRDefault="008A0C5A" w:rsidP="00C13DC9">
      <w:pPr>
        <w:spacing w:line="400" w:lineRule="atLeast"/>
        <w:ind w:firstLineChars="200" w:firstLine="444"/>
      </w:pPr>
      <w:r>
        <w:t>test_32x32.mat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6032</w:t>
      </w:r>
      <w:r>
        <w:rPr>
          <w:rFonts w:hint="eastAsia"/>
        </w:rPr>
        <w:t>张图片）</w:t>
      </w:r>
    </w:p>
    <w:p w14:paraId="0D8D16C1" w14:textId="77777777" w:rsidR="008A0C5A" w:rsidRDefault="008A0C5A" w:rsidP="00C13DC9">
      <w:pPr>
        <w:spacing w:line="400" w:lineRule="atLeast"/>
        <w:ind w:firstLineChars="200" w:firstLine="444"/>
      </w:pPr>
      <w:r w:rsidRPr="008A0C5A">
        <w:t>extra_32</w:t>
      </w:r>
      <w:r>
        <w:t>x32.ma</w:t>
      </w:r>
      <w:r>
        <w:rPr>
          <w:rFonts w:hint="eastAsia"/>
        </w:rPr>
        <w:t>t</w:t>
      </w:r>
      <w:r>
        <w:tab/>
      </w:r>
      <w:r>
        <w:rPr>
          <w:rFonts w:hint="eastAsia"/>
        </w:rPr>
        <w:t>（</w:t>
      </w:r>
      <w:r w:rsidR="001E444D">
        <w:rPr>
          <w:rFonts w:hint="eastAsia"/>
        </w:rPr>
        <w:t>5</w:t>
      </w:r>
      <w:r w:rsidR="001E444D">
        <w:t>31131</w:t>
      </w:r>
      <w:r w:rsidR="001E444D">
        <w:rPr>
          <w:rFonts w:hint="eastAsia"/>
        </w:rPr>
        <w:t>张图片</w:t>
      </w:r>
      <w:r>
        <w:rPr>
          <w:rFonts w:hint="eastAsia"/>
        </w:rPr>
        <w:t>）</w:t>
      </w:r>
    </w:p>
    <w:p w14:paraId="78AEA18F" w14:textId="6C929619" w:rsidR="008A0C5A" w:rsidRDefault="008A0C5A" w:rsidP="00C13DC9">
      <w:pPr>
        <w:spacing w:line="400" w:lineRule="atLeast"/>
        <w:ind w:firstLineChars="200" w:firstLine="444"/>
      </w:pPr>
      <w:r>
        <w:rPr>
          <w:rFonts w:hint="eastAsia"/>
        </w:rPr>
        <w:t>它们都是基于</w:t>
      </w:r>
      <w:r w:rsidR="00715914">
        <w:rPr>
          <w:rFonts w:hint="eastAsia"/>
        </w:rPr>
        <w:t>M</w:t>
      </w:r>
      <w:r>
        <w:rPr>
          <w:rFonts w:hint="eastAsia"/>
        </w:rPr>
        <w:t>atlab</w:t>
      </w:r>
      <w:r>
        <w:rPr>
          <w:rFonts w:hint="eastAsia"/>
        </w:rPr>
        <w:t>的裁切好的图片矩阵存成的文件。</w:t>
      </w:r>
    </w:p>
    <w:p w14:paraId="5E78D4AC" w14:textId="77777777" w:rsidR="00855B77" w:rsidRDefault="008A0C5A" w:rsidP="00C13DC9">
      <w:pPr>
        <w:spacing w:line="400" w:lineRule="atLeast"/>
        <w:ind w:firstLineChars="200" w:firstLine="444"/>
      </w:pPr>
      <w:r>
        <w:rPr>
          <w:rFonts w:hint="eastAsia"/>
        </w:rPr>
        <w:t>每个数字都被按照合适的缩放比例裁切到正方形，然后缩放为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像素</w:t>
      </w:r>
      <w:r>
        <w:rPr>
          <w:rFonts w:hint="eastAsia"/>
        </w:rPr>
        <w:lastRenderedPageBreak/>
        <w:t>RGB</w:t>
      </w:r>
      <w:r>
        <w:rPr>
          <w:rFonts w:hint="eastAsia"/>
        </w:rPr>
        <w:t>图片的格式，所以调整图片素材为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的大小并不会引起图片长宽比例失真。然而，这种预处理会将原数字旁边的一些数字引入到我们“感兴趣”的数字侧面，可能会影响识别。</w:t>
      </w:r>
    </w:p>
    <w:p w14:paraId="5C83AFB6" w14:textId="21CA10BC" w:rsidR="008A0C5A" w:rsidRPr="008A0C5A" w:rsidRDefault="008A0C5A" w:rsidP="00C6606F">
      <w:pPr>
        <w:spacing w:line="400" w:lineRule="atLeast"/>
        <w:ind w:firstLineChars="200" w:firstLine="444"/>
      </w:pPr>
      <w:r>
        <w:rPr>
          <w:rFonts w:hint="eastAsia"/>
        </w:rPr>
        <w:t>三个</w:t>
      </w:r>
      <w:r w:rsidR="00C6606F">
        <w:rPr>
          <w:rFonts w:hint="eastAsia"/>
        </w:rPr>
        <w:t>*</w:t>
      </w:r>
      <w:r>
        <w:rPr>
          <w:rFonts w:hint="eastAsia"/>
        </w:rPr>
        <w:t>.</w:t>
      </w:r>
      <w:r>
        <w:t>mat</w:t>
      </w:r>
      <w:r>
        <w:rPr>
          <w:rFonts w:hint="eastAsia"/>
        </w:rPr>
        <w:t>文件加载时都会创建两个变量：</w:t>
      </w:r>
      <w:r>
        <w:rPr>
          <w:rFonts w:hint="eastAsia"/>
        </w:rPr>
        <w:t>X</w:t>
      </w:r>
      <w:r>
        <w:rPr>
          <w:rFonts w:hint="eastAsia"/>
        </w:rPr>
        <w:t>是包含图像的</w:t>
      </w:r>
      <w:r>
        <w:rPr>
          <w:rFonts w:hint="eastAsia"/>
        </w:rPr>
        <w:t>4</w:t>
      </w:r>
      <w:r>
        <w:t xml:space="preserve">-D </w:t>
      </w:r>
      <w:r>
        <w:rPr>
          <w:rFonts w:hint="eastAsia"/>
        </w:rPr>
        <w:t>Matrix</w:t>
      </w:r>
      <w:r w:rsidR="001E444D">
        <w:rPr>
          <w:rFonts w:hint="eastAsia"/>
        </w:rPr>
        <w:t>（对于</w:t>
      </w:r>
      <w:r w:rsidR="001E444D">
        <w:rPr>
          <w:rFonts w:hint="eastAsia"/>
        </w:rPr>
        <w:t>train</w:t>
      </w:r>
      <w:r w:rsidR="001E444D">
        <w:t>_32x32.mat</w:t>
      </w:r>
      <w:r w:rsidR="001E444D">
        <w:rPr>
          <w:rFonts w:hint="eastAsia"/>
        </w:rPr>
        <w:t>，其中的</w:t>
      </w:r>
      <w:r w:rsidR="001E444D">
        <w:rPr>
          <w:rFonts w:hint="eastAsia"/>
        </w:rPr>
        <w:t>X</w:t>
      </w:r>
      <w:r w:rsidR="001E444D">
        <w:rPr>
          <w:rFonts w:hint="eastAsia"/>
        </w:rPr>
        <w:t>是</w:t>
      </w:r>
      <w:r w:rsidR="001E444D">
        <w:rPr>
          <w:rFonts w:hint="eastAsia"/>
        </w:rPr>
        <w:t>3</w:t>
      </w:r>
      <w:r w:rsidR="001E444D">
        <w:t>2</w:t>
      </w:r>
      <w:r w:rsidR="001E444D">
        <w:rPr>
          <w:rFonts w:hint="eastAsia"/>
        </w:rPr>
        <w:t>x</w:t>
      </w:r>
      <w:r w:rsidR="001E444D">
        <w:t>32x3x73257</w:t>
      </w:r>
      <w:r w:rsidR="001E444D">
        <w:rPr>
          <w:rFonts w:hint="eastAsia"/>
        </w:rPr>
        <w:t>的矩阵）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是包含标签的向量，读取时通过</w:t>
      </w:r>
      <w:r>
        <w:rPr>
          <w:rFonts w:hint="eastAsia"/>
        </w:rPr>
        <w:t>X</w:t>
      </w:r>
      <w:r>
        <w:t>(:,:,:,i)</w:t>
      </w:r>
      <w:r>
        <w:rPr>
          <w:rFonts w:hint="eastAsia"/>
        </w:rPr>
        <w:t>获得每一张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的图像，</w:t>
      </w:r>
      <w:r w:rsidR="00F50C8E">
        <w:rPr>
          <w:rFonts w:hint="eastAsia"/>
        </w:rPr>
        <w:t>其中</w:t>
      </w:r>
      <w:r w:rsidR="00F50C8E">
        <w:rPr>
          <w:rFonts w:hint="eastAsia"/>
        </w:rPr>
        <w:t>RGB</w:t>
      </w:r>
      <w:r w:rsidR="00F50C8E">
        <w:rPr>
          <w:rFonts w:hint="eastAsia"/>
        </w:rPr>
        <w:t>数据被存储于</w:t>
      </w:r>
      <w:r w:rsidR="00F50C8E">
        <w:rPr>
          <w:rFonts w:hint="eastAsia"/>
        </w:rPr>
        <w:t>0-</w:t>
      </w:r>
      <w:r w:rsidR="00F50C8E">
        <w:t>255</w:t>
      </w:r>
      <w:r w:rsidR="00F50C8E">
        <w:rPr>
          <w:rFonts w:hint="eastAsia"/>
        </w:rPr>
        <w:t>的</w:t>
      </w:r>
      <w:r w:rsidR="00715914">
        <w:rPr>
          <w:rFonts w:hint="eastAsia"/>
        </w:rPr>
        <w:t>uint</w:t>
      </w:r>
      <w:r w:rsidR="00715914">
        <w:t>8</w:t>
      </w:r>
      <w:r w:rsidR="00715914">
        <w:rPr>
          <w:rFonts w:hint="eastAsia"/>
        </w:rPr>
        <w:t>数据单元内</w:t>
      </w:r>
      <w:r w:rsidR="00F50C8E">
        <w:rPr>
          <w:rFonts w:hint="eastAsia"/>
        </w:rPr>
        <w:t>，</w:t>
      </w:r>
      <w:r w:rsidR="00715914">
        <w:rPr>
          <w:rFonts w:hint="eastAsia"/>
        </w:rPr>
        <w:t>每一张图像文件</w:t>
      </w:r>
      <w:r>
        <w:rPr>
          <w:rFonts w:hint="eastAsia"/>
        </w:rPr>
        <w:t>可以和</w:t>
      </w:r>
      <w:r>
        <w:rPr>
          <w:rFonts w:hint="eastAsia"/>
        </w:rPr>
        <w:t>y</w:t>
      </w:r>
      <w:r>
        <w:t>(i)</w:t>
      </w:r>
      <w:r>
        <w:rPr>
          <w:rFonts w:hint="eastAsia"/>
        </w:rPr>
        <w:t>所存储的标签进行</w:t>
      </w:r>
      <w:r w:rsidR="001E444D">
        <w:rPr>
          <w:rFonts w:hint="eastAsia"/>
        </w:rPr>
        <w:t>一一</w:t>
      </w:r>
      <w:r>
        <w:rPr>
          <w:rFonts w:hint="eastAsia"/>
        </w:rPr>
        <w:t>匹配。</w:t>
      </w:r>
    </w:p>
    <w:p w14:paraId="42F8C22B" w14:textId="77777777" w:rsidR="007F34FF" w:rsidRDefault="007F34FF" w:rsidP="00BF3E1A"/>
    <w:p w14:paraId="5C3DB86C" w14:textId="77777777" w:rsidR="007F34FF" w:rsidRDefault="007F34FF" w:rsidP="00BF3E1A"/>
    <w:p w14:paraId="46D8E80B" w14:textId="77777777" w:rsidR="001E444D" w:rsidRDefault="001E444D" w:rsidP="001E444D">
      <w:pPr>
        <w:pStyle w:val="2"/>
        <w:spacing w:before="290" w:after="290"/>
      </w:pPr>
      <w:bookmarkStart w:id="7" w:name="_Toc57888805"/>
      <w:r>
        <w:rPr>
          <w:rFonts w:hint="eastAsia"/>
        </w:rPr>
        <w:t>数据集目标</w:t>
      </w:r>
      <w:r w:rsidR="008B16C0">
        <w:rPr>
          <w:rFonts w:hint="eastAsia"/>
        </w:rPr>
        <w:t>任务</w:t>
      </w:r>
      <w:bookmarkEnd w:id="7"/>
    </w:p>
    <w:p w14:paraId="0A4ABB8D" w14:textId="77777777" w:rsidR="001E444D" w:rsidRDefault="001E444D" w:rsidP="00C13DC9">
      <w:pPr>
        <w:spacing w:line="400" w:lineRule="atLeast"/>
        <w:ind w:firstLineChars="200" w:firstLine="444"/>
      </w:pPr>
      <w:r>
        <w:rPr>
          <w:rFonts w:hint="eastAsia"/>
        </w:rPr>
        <w:t>本数据集最终希望实现的目标</w:t>
      </w:r>
      <w:r w:rsidR="00E84872">
        <w:rPr>
          <w:rFonts w:hint="eastAsia"/>
        </w:rPr>
        <w:t>为，</w:t>
      </w:r>
      <w:r>
        <w:rPr>
          <w:rFonts w:hint="eastAsia"/>
        </w:rPr>
        <w:t>通过某种方式，建立从街景门牌号图片信息到其实际数值的映射，即对于</w:t>
      </w:r>
      <w:r w:rsidR="00E84872">
        <w:rPr>
          <w:rFonts w:hint="eastAsia"/>
        </w:rPr>
        <w:t>所有</w:t>
      </w:r>
      <w:r>
        <w:rPr>
          <w:rFonts w:hint="eastAsia"/>
        </w:rPr>
        <w:t>图片</w:t>
      </w:r>
      <w:r w:rsidR="00E84872">
        <w:rPr>
          <w:rFonts w:hint="eastAsia"/>
        </w:rPr>
        <w:t>生成一个</w:t>
      </w:r>
      <w:r>
        <w:rPr>
          <w:rFonts w:hint="eastAsia"/>
        </w:rPr>
        <w:t>10</w:t>
      </w:r>
      <w:r>
        <w:rPr>
          <w:rFonts w:hint="eastAsia"/>
        </w:rPr>
        <w:t>元素分类系统，以简单实现图像识别中的</w:t>
      </w:r>
      <w:r>
        <w:rPr>
          <w:rFonts w:hint="eastAsia"/>
        </w:rPr>
        <w:t>OCR</w:t>
      </w:r>
      <w:r>
        <w:rPr>
          <w:rFonts w:hint="eastAsia"/>
        </w:rPr>
        <w:t>（光学字符识别）技术</w:t>
      </w:r>
      <w:r w:rsidR="00E84872">
        <w:rPr>
          <w:rFonts w:hint="eastAsia"/>
        </w:rPr>
        <w:t>，可以通过电脑自动识别每一个门牌的数字所表示的数值</w:t>
      </w:r>
      <w:r>
        <w:rPr>
          <w:rFonts w:hint="eastAsia"/>
        </w:rPr>
        <w:t>。</w:t>
      </w:r>
    </w:p>
    <w:p w14:paraId="7009C39F" w14:textId="77777777" w:rsidR="00E84872" w:rsidRPr="00E84872" w:rsidRDefault="008B16C0" w:rsidP="00E84872">
      <w:pPr>
        <w:pStyle w:val="1"/>
        <w:spacing w:before="580" w:after="580"/>
        <w:rPr>
          <w:b/>
        </w:rPr>
      </w:pPr>
      <w:bookmarkStart w:id="8" w:name="_Toc57888806"/>
      <w:r>
        <w:rPr>
          <w:rFonts w:hint="eastAsia"/>
          <w:b/>
        </w:rPr>
        <w:t>解决方案设计</w:t>
      </w:r>
      <w:bookmarkEnd w:id="8"/>
    </w:p>
    <w:p w14:paraId="41A29BD4" w14:textId="77777777" w:rsidR="008B16C0" w:rsidRDefault="008B16C0" w:rsidP="00E84872">
      <w:pPr>
        <w:pStyle w:val="2"/>
        <w:spacing w:before="290" w:after="290"/>
        <w:rPr>
          <w:b/>
        </w:rPr>
      </w:pPr>
      <w:bookmarkStart w:id="9" w:name="_Toc57888807"/>
      <w:r>
        <w:rPr>
          <w:rFonts w:hint="eastAsia"/>
          <w:b/>
        </w:rPr>
        <w:t>基本思路</w:t>
      </w:r>
      <w:bookmarkEnd w:id="9"/>
    </w:p>
    <w:p w14:paraId="1640F19B" w14:textId="478F9136" w:rsidR="008B16C0" w:rsidRDefault="008B16C0" w:rsidP="00C13DC9">
      <w:pPr>
        <w:spacing w:line="400" w:lineRule="atLeast"/>
        <w:ind w:firstLineChars="200" w:firstLine="444"/>
      </w:pPr>
      <w:r>
        <w:rPr>
          <w:rFonts w:hint="eastAsia"/>
        </w:rPr>
        <w:t>依据本课程中学习的</w:t>
      </w:r>
      <w:r>
        <w:rPr>
          <w:rFonts w:hint="eastAsia"/>
        </w:rPr>
        <w:t>MNIST</w:t>
      </w:r>
      <w:r w:rsidRPr="00E84872">
        <w:t>[2]</w:t>
      </w:r>
      <w:r>
        <w:rPr>
          <w:rFonts w:hint="eastAsia"/>
        </w:rPr>
        <w:t>手写体数字识别技术（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）的解决方案，采用神经网络实现对于训练集的分类和识别，并投入测试集进行模型的效果检验，取得了训练集正确率高达</w:t>
      </w:r>
      <w:r>
        <w:rPr>
          <w:rFonts w:hint="eastAsia"/>
        </w:rPr>
        <w:t>9</w:t>
      </w:r>
      <w:r>
        <w:t>8</w:t>
      </w:r>
      <w:r>
        <w:rPr>
          <w:rFonts w:hint="eastAsia"/>
        </w:rPr>
        <w:t>%</w:t>
      </w:r>
      <w:r>
        <w:rPr>
          <w:rFonts w:hint="eastAsia"/>
        </w:rPr>
        <w:t>以上，测试集</w:t>
      </w:r>
      <w:r w:rsidR="00E662B4">
        <w:rPr>
          <w:rFonts w:hint="eastAsia"/>
        </w:rPr>
        <w:t>正确率</w:t>
      </w:r>
      <w:r>
        <w:rPr>
          <w:rFonts w:hint="eastAsia"/>
        </w:rPr>
        <w:t>高达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以上的效果</w:t>
      </w:r>
      <w:r w:rsidR="00E662B4">
        <w:rPr>
          <w:rFonts w:hint="eastAsia"/>
        </w:rPr>
        <w:t>，</w:t>
      </w:r>
      <w:r w:rsidR="00CE2518">
        <w:rPr>
          <w:rFonts w:hint="eastAsia"/>
        </w:rPr>
        <w:t>结果见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_Ref57888214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2</w:t>
      </w:r>
      <w:r w:rsidR="00CE2518">
        <w:noBreakHyphen/>
      </w:r>
      <w:r w:rsidR="00CE2518">
        <w:rPr>
          <w:noProof/>
        </w:rPr>
        <w:t>1</w:t>
      </w:r>
      <w:r w:rsidR="00CE2518">
        <w:fldChar w:fldCharType="end"/>
      </w:r>
      <w:r w:rsidR="00CE2518">
        <w:rPr>
          <w:rFonts w:hint="eastAsia"/>
        </w:rPr>
        <w:t>。</w:t>
      </w:r>
      <w:r w:rsidR="00E662B4">
        <w:rPr>
          <w:rFonts w:hint="eastAsia"/>
        </w:rPr>
        <w:t>验证了其可行性，并基本掌握了利用神经网络识别手写体数字的技术</w:t>
      </w:r>
      <w:r>
        <w:rPr>
          <w:rFonts w:hint="eastAsia"/>
        </w:rPr>
        <w:t>。</w:t>
      </w:r>
    </w:p>
    <w:p w14:paraId="7FA665F6" w14:textId="77777777" w:rsidR="005550A0" w:rsidRDefault="005550A0" w:rsidP="005550A0">
      <w:pPr>
        <w:keepNext/>
        <w:ind w:firstLineChars="200" w:firstLine="444"/>
        <w:jc w:val="center"/>
      </w:pPr>
      <w:r>
        <w:rPr>
          <w:noProof/>
        </w:rPr>
        <w:lastRenderedPageBreak/>
        <w:drawing>
          <wp:inline distT="0" distB="0" distL="0" distR="0" wp14:anchorId="33DB9BE4" wp14:editId="33F55F37">
            <wp:extent cx="2653145" cy="26605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848" cy="26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593C" w14:textId="60E1A09B" w:rsidR="005550A0" w:rsidRDefault="005550A0" w:rsidP="005550A0">
      <w:pPr>
        <w:pStyle w:val="ae"/>
        <w:jc w:val="center"/>
      </w:pPr>
      <w:bookmarkStart w:id="10" w:name="_Ref5788821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</w:t>
      </w:r>
      <w:r w:rsidR="00C07A3B">
        <w:fldChar w:fldCharType="end"/>
      </w:r>
      <w:bookmarkEnd w:id="10"/>
      <w:r>
        <w:t xml:space="preserve"> 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中对于</w:t>
      </w:r>
      <w:r>
        <w:rPr>
          <w:rFonts w:hint="eastAsia"/>
        </w:rPr>
        <w:t>MNIST</w:t>
      </w:r>
      <w:r>
        <w:rPr>
          <w:rFonts w:hint="eastAsia"/>
        </w:rPr>
        <w:t>的训练效果，图例为</w:t>
      </w:r>
      <w:r>
        <w:rPr>
          <w:rFonts w:hint="eastAsia"/>
        </w:rPr>
        <w:t>1</w:t>
      </w:r>
      <w:r>
        <w:t>01</w:t>
      </w:r>
      <w:r>
        <w:rPr>
          <w:rFonts w:hint="eastAsia"/>
        </w:rPr>
        <w:t>~</w:t>
      </w:r>
      <w:r>
        <w:t>200</w:t>
      </w:r>
      <w:r>
        <w:rPr>
          <w:rFonts w:hint="eastAsia"/>
        </w:rPr>
        <w:t>次训练的</w:t>
      </w:r>
      <w:r>
        <w:rPr>
          <w:rFonts w:hint="eastAsia"/>
        </w:rPr>
        <w:t>ACC</w:t>
      </w:r>
    </w:p>
    <w:p w14:paraId="7C49AB5A" w14:textId="77777777" w:rsidR="005550A0" w:rsidRPr="005550A0" w:rsidRDefault="005550A0" w:rsidP="005550A0"/>
    <w:p w14:paraId="548175C3" w14:textId="6F171C1B" w:rsidR="008B16C0" w:rsidRDefault="00E662B4" w:rsidP="00C13DC9">
      <w:pPr>
        <w:spacing w:line="400" w:lineRule="atLeast"/>
        <w:ind w:firstLineChars="200" w:firstLine="444"/>
      </w:pPr>
      <w:r>
        <w:rPr>
          <w:rFonts w:hint="eastAsia"/>
        </w:rPr>
        <w:t>那</w:t>
      </w:r>
      <w:r w:rsidR="008B16C0">
        <w:rPr>
          <w:rFonts w:hint="eastAsia"/>
        </w:rPr>
        <w:t>对于</w:t>
      </w:r>
      <w:r>
        <w:rPr>
          <w:rFonts w:hint="eastAsia"/>
        </w:rPr>
        <w:t>本次高度相似的</w:t>
      </w:r>
      <w:r w:rsidR="003E59F9">
        <w:rPr>
          <w:rFonts w:hint="eastAsia"/>
        </w:rPr>
        <w:t>数字</w:t>
      </w:r>
      <w:r w:rsidR="008B16C0">
        <w:rPr>
          <w:rFonts w:hint="eastAsia"/>
        </w:rPr>
        <w:t>识别任务，我们</w:t>
      </w:r>
      <w:r w:rsidR="003E59F9">
        <w:rPr>
          <w:rFonts w:hint="eastAsia"/>
        </w:rPr>
        <w:t>依旧</w:t>
      </w:r>
      <w:r w:rsidR="008B16C0">
        <w:rPr>
          <w:rFonts w:hint="eastAsia"/>
        </w:rPr>
        <w:t>采用神经网络完成任务，考虑到课程要求不使用框架，</w:t>
      </w:r>
      <w:r>
        <w:rPr>
          <w:rFonts w:hint="eastAsia"/>
        </w:rPr>
        <w:t>同样需要像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一样，</w:t>
      </w:r>
      <w:r w:rsidR="008B16C0">
        <w:rPr>
          <w:rFonts w:hint="eastAsia"/>
        </w:rPr>
        <w:t>自己构建神经网络模型</w:t>
      </w:r>
      <w:r>
        <w:rPr>
          <w:rFonts w:hint="eastAsia"/>
        </w:rPr>
        <w:t>，并调整参数进行训练，实现最后的</w:t>
      </w:r>
      <w:r w:rsidR="00715914">
        <w:rPr>
          <w:rFonts w:hint="eastAsia"/>
        </w:rPr>
        <w:t>分类、识别</w:t>
      </w:r>
      <w:r>
        <w:rPr>
          <w:rFonts w:hint="eastAsia"/>
        </w:rPr>
        <w:t>功能</w:t>
      </w:r>
      <w:r w:rsidR="008B16C0">
        <w:rPr>
          <w:rFonts w:hint="eastAsia"/>
        </w:rPr>
        <w:t>。</w:t>
      </w:r>
    </w:p>
    <w:p w14:paraId="73ADA303" w14:textId="3701765C" w:rsidR="008B16C0" w:rsidRDefault="003E59F9" w:rsidP="00E84872">
      <w:pPr>
        <w:pStyle w:val="2"/>
        <w:spacing w:before="290" w:after="290"/>
        <w:rPr>
          <w:b/>
        </w:rPr>
      </w:pPr>
      <w:bookmarkStart w:id="11" w:name="_Toc57888808"/>
      <w:r>
        <w:rPr>
          <w:rFonts w:hint="eastAsia"/>
          <w:b/>
        </w:rPr>
        <w:t>设计的难点</w:t>
      </w:r>
      <w:bookmarkEnd w:id="11"/>
    </w:p>
    <w:p w14:paraId="4E268143" w14:textId="5A7CE4CC" w:rsidR="003E59F9" w:rsidRDefault="00CD7E76" w:rsidP="00C13DC9">
      <w:pPr>
        <w:spacing w:line="400" w:lineRule="atLeast"/>
        <w:ind w:firstLineChars="200" w:firstLine="444"/>
      </w:pPr>
      <w:r>
        <w:rPr>
          <w:rFonts w:hint="eastAsia"/>
        </w:rPr>
        <w:t>考虑到本次图片中有大量的干扰信息，并且色彩方面更加复杂。相比于</w:t>
      </w:r>
      <w:r>
        <w:rPr>
          <w:rFonts w:hint="eastAsia"/>
        </w:rPr>
        <w:t>MNIST</w:t>
      </w:r>
      <w:r>
        <w:rPr>
          <w:rFonts w:hint="eastAsia"/>
        </w:rPr>
        <w:t>高对比度，黑白分明，特征清晰的灰度</w:t>
      </w:r>
      <w:r w:rsidR="0037525D">
        <w:rPr>
          <w:rFonts w:hint="eastAsia"/>
        </w:rPr>
        <w:t>图像</w:t>
      </w:r>
      <w:r>
        <w:rPr>
          <w:rFonts w:hint="eastAsia"/>
        </w:rPr>
        <w:t>数据</w:t>
      </w:r>
      <w:r w:rsidR="00CE2518">
        <w:rPr>
          <w:rFonts w:hint="eastAsia"/>
        </w:rPr>
        <w:t>，见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_Ref57888160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2</w:t>
      </w:r>
      <w:r w:rsidR="00CE2518">
        <w:noBreakHyphen/>
      </w:r>
      <w:r w:rsidR="00CE2518">
        <w:rPr>
          <w:noProof/>
        </w:rPr>
        <w:t>2</w:t>
      </w:r>
      <w:r w:rsidR="00CE2518">
        <w:fldChar w:fldCharType="end"/>
      </w:r>
      <w:r w:rsidR="00CE2518">
        <w:rPr>
          <w:rFonts w:hint="eastAsia"/>
        </w:rPr>
        <w:t>；</w:t>
      </w:r>
      <w:r w:rsidR="00045E4C">
        <w:rPr>
          <w:rFonts w:hint="eastAsia"/>
        </w:rPr>
        <w:t>S</w:t>
      </w:r>
      <w:r>
        <w:rPr>
          <w:rFonts w:hint="eastAsia"/>
        </w:rPr>
        <w:t>V</w:t>
      </w:r>
      <w:r w:rsidR="00045E4C">
        <w:rPr>
          <w:rFonts w:hint="eastAsia"/>
        </w:rPr>
        <w:t>H</w:t>
      </w:r>
      <w:r>
        <w:rPr>
          <w:rFonts w:hint="eastAsia"/>
        </w:rPr>
        <w:t>N</w:t>
      </w:r>
      <w:r>
        <w:rPr>
          <w:rFonts w:hint="eastAsia"/>
        </w:rPr>
        <w:t>图片在图片明度、</w:t>
      </w:r>
      <w:r w:rsidRPr="00CD7E76">
        <w:rPr>
          <w:rFonts w:hint="eastAsia"/>
        </w:rPr>
        <w:t>色彩</w:t>
      </w:r>
      <w:r>
        <w:rPr>
          <w:rFonts w:hint="eastAsia"/>
        </w:rPr>
        <w:t>、字体特征杀好难过</w:t>
      </w:r>
      <w:r w:rsidRPr="00CD7E76">
        <w:rPr>
          <w:rFonts w:hint="eastAsia"/>
        </w:rPr>
        <w:t>更加杂乱</w:t>
      </w:r>
      <w:r w:rsidR="00CE2518">
        <w:fldChar w:fldCharType="begin"/>
      </w:r>
      <w:r w:rsidR="00CE2518">
        <w:instrText xml:space="preserve"> REF _Ref57888160 \h </w:instrText>
      </w:r>
      <w:r w:rsidR="00CE2518">
        <w:fldChar w:fldCharType="end"/>
      </w:r>
      <w:r w:rsidRPr="00CD7E76">
        <w:rPr>
          <w:rFonts w:hint="eastAsia"/>
        </w:rPr>
        <w:t>，并且存在相邻干扰数字</w:t>
      </w:r>
      <w:r>
        <w:rPr>
          <w:rFonts w:hint="eastAsia"/>
        </w:rPr>
        <w:t>，</w:t>
      </w:r>
      <w:r w:rsidR="007210AB">
        <w:rPr>
          <w:rFonts w:hint="eastAsia"/>
        </w:rPr>
        <w:t>理论上</w:t>
      </w:r>
      <w:r w:rsidR="003E59F9">
        <w:rPr>
          <w:rFonts w:hint="eastAsia"/>
        </w:rPr>
        <w:t>会大幅影响模型的</w:t>
      </w:r>
      <w:r w:rsidR="007210AB">
        <w:rPr>
          <w:rFonts w:hint="eastAsia"/>
        </w:rPr>
        <w:t>分类难度</w:t>
      </w:r>
      <w:r w:rsidR="003E59F9">
        <w:rPr>
          <w:rFonts w:hint="eastAsia"/>
        </w:rPr>
        <w:t>，</w:t>
      </w:r>
      <w:r w:rsidR="00CE2518">
        <w:rPr>
          <w:rFonts w:hint="eastAsia"/>
        </w:rPr>
        <w:t>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_Ref57888153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2</w:t>
      </w:r>
      <w:r w:rsidR="00CE2518">
        <w:noBreakHyphen/>
      </w:r>
      <w:r w:rsidR="00CE2518">
        <w:rPr>
          <w:noProof/>
        </w:rPr>
        <w:t>3</w:t>
      </w:r>
      <w:r w:rsidR="00CE2518">
        <w:fldChar w:fldCharType="end"/>
      </w:r>
      <w:r w:rsidR="00CE2518">
        <w:rPr>
          <w:rFonts w:hint="eastAsia"/>
        </w:rPr>
        <w:t>。</w:t>
      </w:r>
      <w:r w:rsidR="003E59F9">
        <w:rPr>
          <w:rFonts w:hint="eastAsia"/>
        </w:rPr>
        <w:t>所以预期的正确率应该会</w:t>
      </w:r>
      <w:r w:rsidR="0037525D">
        <w:rPr>
          <w:rFonts w:hint="eastAsia"/>
        </w:rPr>
        <w:t>想比</w:t>
      </w:r>
      <w:r w:rsidR="0037525D">
        <w:rPr>
          <w:rFonts w:hint="eastAsia"/>
        </w:rPr>
        <w:t>MNIST</w:t>
      </w:r>
      <w:r w:rsidR="0037525D">
        <w:rPr>
          <w:rFonts w:hint="eastAsia"/>
        </w:rPr>
        <w:t>有相当</w:t>
      </w:r>
      <w:r w:rsidR="003E59F9">
        <w:rPr>
          <w:rFonts w:hint="eastAsia"/>
        </w:rPr>
        <w:t>程度的降低</w:t>
      </w:r>
      <w:r w:rsidR="0037525D">
        <w:rPr>
          <w:rFonts w:hint="eastAsia"/>
        </w:rPr>
        <w:t>，要考虑如何最大程度的整理数据集</w:t>
      </w:r>
      <w:r w:rsidR="007210AB">
        <w:rPr>
          <w:rFonts w:hint="eastAsia"/>
        </w:rPr>
        <w:t>，提前整理特征</w:t>
      </w:r>
      <w:r w:rsidR="0037525D">
        <w:rPr>
          <w:rFonts w:hint="eastAsia"/>
        </w:rPr>
        <w:t>解决潜在的问题</w:t>
      </w:r>
      <w:r w:rsidR="003E59F9">
        <w:rPr>
          <w:rFonts w:hint="eastAsia"/>
        </w:rPr>
        <w:t>。</w:t>
      </w:r>
    </w:p>
    <w:p w14:paraId="499B4EE2" w14:textId="77777777" w:rsidR="003E59F9" w:rsidRDefault="003E59F9" w:rsidP="003E59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DF9EFC" wp14:editId="0FE2D96E">
            <wp:extent cx="2547916" cy="16721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379" cy="16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758" w14:textId="519378D6" w:rsidR="003E59F9" w:rsidRDefault="003E59F9" w:rsidP="003E59F9">
      <w:pPr>
        <w:pStyle w:val="ae"/>
        <w:jc w:val="center"/>
      </w:pPr>
      <w:bookmarkStart w:id="12" w:name="_Ref5788816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bookmarkEnd w:id="12"/>
      <w:r>
        <w:t xml:space="preserve"> </w:t>
      </w:r>
      <w:r>
        <w:rPr>
          <w:rFonts w:hint="eastAsia"/>
        </w:rPr>
        <w:t>MNIST</w:t>
      </w:r>
      <w:r w:rsidR="00CD7E76">
        <w:rPr>
          <w:rFonts w:hint="eastAsia"/>
        </w:rPr>
        <w:t>数据集图片样例</w:t>
      </w:r>
    </w:p>
    <w:p w14:paraId="0EDCB39B" w14:textId="77777777" w:rsidR="003E59F9" w:rsidRDefault="003E59F9" w:rsidP="003E59F9"/>
    <w:p w14:paraId="43E305B8" w14:textId="77777777" w:rsidR="003E59F9" w:rsidRDefault="003E59F9" w:rsidP="003E59F9">
      <w:pPr>
        <w:keepNext/>
        <w:jc w:val="center"/>
      </w:pPr>
      <w:r>
        <w:rPr>
          <w:noProof/>
        </w:rPr>
        <w:drawing>
          <wp:inline distT="0" distB="0" distL="0" distR="0" wp14:anchorId="0CBC0710" wp14:editId="7B599654">
            <wp:extent cx="2168236" cy="21682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8236" cy="21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C1E" w14:textId="0C948EDF" w:rsidR="007210AB" w:rsidRDefault="003E59F9" w:rsidP="00C6606F">
      <w:pPr>
        <w:pStyle w:val="ae"/>
        <w:jc w:val="center"/>
      </w:pPr>
      <w:bookmarkStart w:id="13" w:name="_Ref5788815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bookmarkEnd w:id="13"/>
      <w:r w:rsidR="00045E4C">
        <w:t xml:space="preserve"> S</w:t>
      </w:r>
      <w:r>
        <w:t>V</w:t>
      </w:r>
      <w:r w:rsidR="00045E4C">
        <w:rPr>
          <w:rFonts w:hint="eastAsia"/>
        </w:rPr>
        <w:t>H</w:t>
      </w:r>
      <w:r>
        <w:t>N</w:t>
      </w:r>
      <w:r>
        <w:rPr>
          <w:rFonts w:hint="eastAsia"/>
        </w:rPr>
        <w:t>数据集</w:t>
      </w:r>
      <w:r w:rsidR="00CD7E76">
        <w:rPr>
          <w:rFonts w:hint="eastAsia"/>
        </w:rPr>
        <w:t>图片样例</w:t>
      </w:r>
    </w:p>
    <w:p w14:paraId="229307E9" w14:textId="3E6E9C43" w:rsidR="00045E4C" w:rsidRDefault="008D77DB" w:rsidP="008D77DB">
      <w:pPr>
        <w:pStyle w:val="1"/>
        <w:spacing w:before="580" w:after="580"/>
      </w:pPr>
      <w:bookmarkStart w:id="14" w:name="_Toc57888809"/>
      <w:r>
        <w:rPr>
          <w:rFonts w:hint="eastAsia"/>
        </w:rPr>
        <w:t>数据预处理</w:t>
      </w:r>
      <w:bookmarkEnd w:id="14"/>
    </w:p>
    <w:p w14:paraId="346D92A7" w14:textId="679FF956" w:rsidR="00C761D9" w:rsidRDefault="00C761D9" w:rsidP="00C761D9">
      <w:pPr>
        <w:spacing w:line="400" w:lineRule="exact"/>
        <w:ind w:firstLineChars="200" w:firstLine="444"/>
      </w:pPr>
      <w:r>
        <w:rPr>
          <w:rFonts w:hint="eastAsia"/>
        </w:rPr>
        <w:t>所有预处理过程由代码中的</w:t>
      </w:r>
      <w:r>
        <w:rPr>
          <w:rFonts w:hint="eastAsia"/>
        </w:rPr>
        <w:t>read</w:t>
      </w:r>
      <w:r>
        <w:t>.m</w:t>
      </w:r>
      <w:r>
        <w:rPr>
          <w:rFonts w:hint="eastAsia"/>
        </w:rPr>
        <w:t>脚本实现，将格式②中的训练集和测试集的信息，按照需求转化成的</w:t>
      </w:r>
      <w:r>
        <w:rPr>
          <w:rFonts w:hint="eastAsia"/>
        </w:rPr>
        <w:t>X</w:t>
      </w:r>
      <w:r>
        <w:t>_train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_test</w:t>
      </w:r>
      <w:r>
        <w:rPr>
          <w:rFonts w:hint="eastAsia"/>
        </w:rPr>
        <w:t>，</w:t>
      </w:r>
      <w:r>
        <w:rPr>
          <w:rFonts w:hint="eastAsia"/>
        </w:rPr>
        <w:t>trainlables</w:t>
      </w:r>
      <w:r>
        <w:rPr>
          <w:rFonts w:hint="eastAsia"/>
        </w:rPr>
        <w:t>，</w:t>
      </w:r>
      <w:r>
        <w:rPr>
          <w:rFonts w:hint="eastAsia"/>
        </w:rPr>
        <w:t>test_</w:t>
      </w:r>
      <w:r>
        <w:t>label</w:t>
      </w:r>
      <w:r>
        <w:rPr>
          <w:rFonts w:hint="eastAsia"/>
        </w:rPr>
        <w:t>矩阵（向量），并分别保存于</w:t>
      </w:r>
      <w:r>
        <w:rPr>
          <w:rFonts w:hint="eastAsia"/>
        </w:rPr>
        <w:t>train</w:t>
      </w:r>
      <w:r>
        <w:t>_1024.mat</w:t>
      </w:r>
      <w:r>
        <w:rPr>
          <w:rFonts w:hint="eastAsia"/>
        </w:rPr>
        <w:t>和</w:t>
      </w:r>
      <w:r>
        <w:t>test_1024.mat</w:t>
      </w:r>
      <w:r>
        <w:rPr>
          <w:rFonts w:hint="eastAsia"/>
        </w:rPr>
        <w:t>文件中。</w:t>
      </w:r>
      <w:r w:rsidR="00CE2518">
        <w:rPr>
          <w:rFonts w:hint="eastAsia"/>
        </w:rPr>
        <w:t>文件见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_Ref57888134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3</w:t>
      </w:r>
      <w:r w:rsidR="00CE2518">
        <w:noBreakHyphen/>
      </w:r>
      <w:r w:rsidR="00CE2518">
        <w:rPr>
          <w:noProof/>
        </w:rPr>
        <w:t>1</w:t>
      </w:r>
      <w:r w:rsidR="00CE2518">
        <w:fldChar w:fldCharType="end"/>
      </w:r>
    </w:p>
    <w:p w14:paraId="7481CD1E" w14:textId="77777777" w:rsidR="00C761D9" w:rsidRDefault="00C761D9" w:rsidP="00C761D9">
      <w:pPr>
        <w:keepNext/>
        <w:jc w:val="center"/>
      </w:pPr>
      <w:r>
        <w:rPr>
          <w:noProof/>
        </w:rPr>
        <w:drawing>
          <wp:inline distT="0" distB="0" distL="0" distR="0" wp14:anchorId="18AD5E08" wp14:editId="4DFD093C">
            <wp:extent cx="1647825" cy="866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77E" w14:textId="07899223" w:rsidR="00C761D9" w:rsidRDefault="00C761D9" w:rsidP="00C761D9">
      <w:pPr>
        <w:pStyle w:val="ae"/>
        <w:jc w:val="center"/>
      </w:pPr>
      <w:bookmarkStart w:id="15" w:name="_Ref5788813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</w:t>
      </w:r>
      <w:r w:rsidR="00C07A3B">
        <w:fldChar w:fldCharType="end"/>
      </w:r>
      <w:bookmarkEnd w:id="15"/>
      <w:r>
        <w:t xml:space="preserve"> </w:t>
      </w:r>
      <w:r>
        <w:rPr>
          <w:rFonts w:hint="eastAsia"/>
        </w:rPr>
        <w:t>原始数据文件以及生成的处理后的数据文件</w:t>
      </w:r>
    </w:p>
    <w:p w14:paraId="6AFB0BDE" w14:textId="4828C340" w:rsidR="00C761D9" w:rsidRPr="00C761D9" w:rsidRDefault="00C761D9" w:rsidP="00C761D9">
      <w:r>
        <w:rPr>
          <w:rFonts w:hint="eastAsia"/>
        </w:rPr>
        <w:lastRenderedPageBreak/>
        <w:t>在训练时，直接读取</w:t>
      </w:r>
      <w:r>
        <w:rPr>
          <w:rFonts w:hint="eastAsia"/>
        </w:rPr>
        <w:t>t</w:t>
      </w:r>
      <w:r>
        <w:t>est_1024.mat</w:t>
      </w:r>
      <w:r>
        <w:rPr>
          <w:rFonts w:hint="eastAsia"/>
        </w:rPr>
        <w:t>的变量即可，测试时，直接读取</w:t>
      </w:r>
      <w:r>
        <w:rPr>
          <w:rFonts w:hint="eastAsia"/>
        </w:rPr>
        <w:t>test_</w:t>
      </w:r>
      <w:r>
        <w:t>1024.mat</w:t>
      </w:r>
      <w:r>
        <w:rPr>
          <w:rFonts w:hint="eastAsia"/>
        </w:rPr>
        <w:t>中的变量即可</w:t>
      </w:r>
    </w:p>
    <w:p w14:paraId="4A1E165F" w14:textId="22684F50" w:rsidR="00045E4C" w:rsidRPr="00045E4C" w:rsidRDefault="00045E4C" w:rsidP="00045E4C">
      <w:pPr>
        <w:pStyle w:val="2"/>
        <w:spacing w:before="290" w:after="290"/>
        <w:rPr>
          <w:b/>
        </w:rPr>
      </w:pPr>
      <w:bookmarkStart w:id="16" w:name="_Toc57888810"/>
      <w:r>
        <w:rPr>
          <w:rFonts w:hint="eastAsia"/>
        </w:rPr>
        <w:t>彩色图片转换为灰度图片</w:t>
      </w:r>
      <w:r w:rsidR="00686445">
        <w:rPr>
          <w:rFonts w:hint="eastAsia"/>
        </w:rPr>
        <w:t>并归一化</w:t>
      </w:r>
      <w:bookmarkEnd w:id="16"/>
    </w:p>
    <w:p w14:paraId="3F5CA1DB" w14:textId="77777777" w:rsidR="00045E4C" w:rsidRPr="00045E4C" w:rsidRDefault="00045E4C" w:rsidP="00045E4C">
      <w:pPr>
        <w:pStyle w:val="3"/>
        <w:spacing w:before="145" w:after="145"/>
        <w:rPr>
          <w:b/>
        </w:rPr>
      </w:pPr>
      <w:bookmarkStart w:id="17" w:name="_Toc57888811"/>
      <w:r>
        <w:rPr>
          <w:rFonts w:hint="eastAsia"/>
        </w:rPr>
        <w:t>转换思路</w:t>
      </w:r>
      <w:bookmarkEnd w:id="17"/>
    </w:p>
    <w:p w14:paraId="1CE8670F" w14:textId="3819B211" w:rsidR="00F50C8E" w:rsidRDefault="00045E4C" w:rsidP="00C13DC9">
      <w:pPr>
        <w:spacing w:line="400" w:lineRule="atLeast"/>
        <w:ind w:firstLineChars="200" w:firstLine="444"/>
      </w:pPr>
      <w:r>
        <w:rPr>
          <w:rFonts w:hint="eastAsia"/>
        </w:rPr>
        <w:t>考虑到对于每一张谷歌街景数字的图片数据，仅识别其中央的数字的具体数值，只需要保留</w:t>
      </w:r>
      <w:r w:rsidR="00F50C8E">
        <w:rPr>
          <w:rFonts w:hint="eastAsia"/>
        </w:rPr>
        <w:t>其色彩大幅变化</w:t>
      </w:r>
      <w:r>
        <w:rPr>
          <w:rFonts w:hint="eastAsia"/>
        </w:rPr>
        <w:t>轮廓</w:t>
      </w:r>
      <w:r w:rsidR="00F50C8E">
        <w:rPr>
          <w:rFonts w:hint="eastAsia"/>
        </w:rPr>
        <w:t>的形状</w:t>
      </w:r>
      <w:r>
        <w:rPr>
          <w:rFonts w:hint="eastAsia"/>
        </w:rPr>
        <w:t>特征即可完成识别，在这样的过程中，图像的色彩数据</w:t>
      </w:r>
      <w:r w:rsidR="00F50C8E">
        <w:rPr>
          <w:rFonts w:hint="eastAsia"/>
        </w:rPr>
        <w:t>基本</w:t>
      </w:r>
      <w:r>
        <w:rPr>
          <w:rFonts w:hint="eastAsia"/>
        </w:rPr>
        <w:t>不会影响对</w:t>
      </w:r>
      <w:r w:rsidR="00F50C8E">
        <w:rPr>
          <w:rFonts w:hint="eastAsia"/>
        </w:rPr>
        <w:t>数字</w:t>
      </w:r>
      <w:r>
        <w:rPr>
          <w:rFonts w:hint="eastAsia"/>
        </w:rPr>
        <w:t>的分类</w:t>
      </w:r>
      <w:r w:rsidR="00F50C8E">
        <w:rPr>
          <w:rFonts w:hint="eastAsia"/>
        </w:rPr>
        <w:t>，</w:t>
      </w:r>
      <w:r>
        <w:rPr>
          <w:rFonts w:hint="eastAsia"/>
        </w:rPr>
        <w:t>为了</w:t>
      </w:r>
      <w:r w:rsidR="00F50C8E">
        <w:rPr>
          <w:rFonts w:hint="eastAsia"/>
        </w:rPr>
        <w:t>减少无用特征对于网络的干扰，提高训练速度与准确度，选择将彩色</w:t>
      </w:r>
      <w:r w:rsidR="00F50C8E">
        <w:rPr>
          <w:rFonts w:hint="eastAsia"/>
        </w:rPr>
        <w:t>RGB</w:t>
      </w:r>
      <w:r w:rsidR="00F50C8E">
        <w:rPr>
          <w:rFonts w:hint="eastAsia"/>
        </w:rPr>
        <w:t>图片转化为灰度图片。</w:t>
      </w:r>
    </w:p>
    <w:p w14:paraId="5816F63C" w14:textId="12589A8A" w:rsidR="00686445" w:rsidRPr="00F50C8E" w:rsidRDefault="00686445" w:rsidP="00C13DC9">
      <w:pPr>
        <w:spacing w:line="400" w:lineRule="atLeast"/>
        <w:ind w:firstLineChars="200" w:firstLine="444"/>
      </w:pPr>
      <w:r>
        <w:rPr>
          <w:rFonts w:hint="eastAsia"/>
        </w:rPr>
        <w:t>考虑到神经网络在处理时乘以权值矩阵时会产生小数，为保留其精确度需要转换为</w:t>
      </w:r>
      <w:r>
        <w:rPr>
          <w:rFonts w:hint="eastAsia"/>
        </w:rPr>
        <w:t>double</w:t>
      </w:r>
      <w:r>
        <w:rPr>
          <w:rFonts w:hint="eastAsia"/>
        </w:rPr>
        <w:t>类型，并且为了防止采用的</w:t>
      </w:r>
      <w:r>
        <w:rPr>
          <w:rFonts w:hint="eastAsia"/>
        </w:rPr>
        <w:t>sigmoid</w:t>
      </w:r>
      <w:r>
        <w:rPr>
          <w:rFonts w:hint="eastAsia"/>
        </w:rPr>
        <w:t>激活函数输入绝对值过大引起神经元输出饱和的现象，需要将数据进行归一化，提高神经网络的收敛性。</w:t>
      </w:r>
    </w:p>
    <w:p w14:paraId="4CD0FF28" w14:textId="77777777" w:rsidR="00686445" w:rsidRPr="00686445" w:rsidRDefault="00686445" w:rsidP="00045E4C"/>
    <w:p w14:paraId="67CDE0F4" w14:textId="46F0AED4" w:rsidR="00F50C8E" w:rsidRDefault="00F50C8E" w:rsidP="00F50C8E">
      <w:pPr>
        <w:pStyle w:val="3"/>
        <w:spacing w:before="145" w:after="145"/>
      </w:pPr>
      <w:bookmarkStart w:id="18" w:name="_Toc57888812"/>
      <w:r>
        <w:rPr>
          <w:rFonts w:hint="eastAsia"/>
        </w:rPr>
        <w:t>实现过程</w:t>
      </w:r>
      <w:bookmarkEnd w:id="18"/>
    </w:p>
    <w:p w14:paraId="1A6FCEB7" w14:textId="4E063040" w:rsidR="00F50C8E" w:rsidRDefault="00F50C8E" w:rsidP="00C13DC9">
      <w:pPr>
        <w:spacing w:line="400" w:lineRule="atLeast"/>
        <w:ind w:firstLineChars="200" w:firstLine="444"/>
      </w:pPr>
      <w:r>
        <w:rPr>
          <w:rFonts w:hint="eastAsia"/>
        </w:rPr>
        <w:t>通过在</w:t>
      </w:r>
      <w:r>
        <w:rPr>
          <w:rFonts w:hint="eastAsia"/>
        </w:rPr>
        <w:t>matlab</w:t>
      </w:r>
      <w:r>
        <w:rPr>
          <w:rFonts w:hint="eastAsia"/>
        </w:rPr>
        <w:t>中调用</w:t>
      </w:r>
      <w:r>
        <w:rPr>
          <w:rFonts w:hint="eastAsia"/>
        </w:rPr>
        <w:t>rgb</w:t>
      </w:r>
      <w:r>
        <w:t>2</w:t>
      </w:r>
      <w:r>
        <w:rPr>
          <w:rFonts w:hint="eastAsia"/>
        </w:rPr>
        <w:t>gray</w:t>
      </w:r>
      <w:r>
        <w:rPr>
          <w:rFonts w:hint="eastAsia"/>
        </w:rPr>
        <w:t>函数，</w:t>
      </w:r>
      <w:r w:rsidR="00686445">
        <w:rPr>
          <w:rFonts w:hint="eastAsia"/>
        </w:rPr>
        <w:t>读取文件中的</w:t>
      </w:r>
      <w:r w:rsidR="00686445">
        <w:rPr>
          <w:rFonts w:hint="eastAsia"/>
        </w:rPr>
        <w:t>X</w:t>
      </w:r>
      <w:r w:rsidR="00686445">
        <w:rPr>
          <w:rFonts w:hint="eastAsia"/>
        </w:rPr>
        <w:t>向量（图片</w:t>
      </w:r>
      <w:r w:rsidR="00686445">
        <w:t>4</w:t>
      </w:r>
      <w:r w:rsidR="00686445">
        <w:rPr>
          <w:rFonts w:hint="eastAsia"/>
        </w:rPr>
        <w:t>-D</w:t>
      </w:r>
      <w:r w:rsidR="00686445">
        <w:rPr>
          <w:rFonts w:hint="eastAsia"/>
        </w:rPr>
        <w:t>矩阵）以后，</w:t>
      </w:r>
      <w:r w:rsidR="00715914">
        <w:rPr>
          <w:rFonts w:hint="eastAsia"/>
        </w:rPr>
        <w:t>可以将</w:t>
      </w:r>
      <w:r w:rsidR="00715914">
        <w:rPr>
          <w:rFonts w:hint="eastAsia"/>
        </w:rPr>
        <w:t>X</w:t>
      </w:r>
      <w:r w:rsidR="00715914">
        <w:rPr>
          <w:rFonts w:hint="eastAsia"/>
        </w:rPr>
        <w:t>中的</w:t>
      </w:r>
      <w:r w:rsidR="00715914">
        <w:rPr>
          <w:rFonts w:hint="eastAsia"/>
        </w:rPr>
        <w:t>3</w:t>
      </w:r>
      <w:r w:rsidR="00715914">
        <w:t>2</w:t>
      </w:r>
      <w:r w:rsidR="00715914">
        <w:rPr>
          <w:rFonts w:hint="eastAsia"/>
        </w:rPr>
        <w:t>x</w:t>
      </w:r>
      <w:r w:rsidR="00715914">
        <w:t>32x3</w:t>
      </w:r>
      <w:r w:rsidR="00715914">
        <w:rPr>
          <w:rFonts w:hint="eastAsia"/>
        </w:rPr>
        <w:t>的</w:t>
      </w:r>
      <w:r w:rsidR="00715914">
        <w:rPr>
          <w:rFonts w:hint="eastAsia"/>
        </w:rPr>
        <w:t>uint</w:t>
      </w:r>
      <w:r w:rsidR="00715914">
        <w:t xml:space="preserve">8 </w:t>
      </w:r>
      <w:r w:rsidR="00715914">
        <w:rPr>
          <w:rFonts w:hint="eastAsia"/>
        </w:rPr>
        <w:t>0~</w:t>
      </w:r>
      <w:r w:rsidR="00715914">
        <w:t xml:space="preserve">255 </w:t>
      </w:r>
      <w:r w:rsidR="00715914">
        <w:rPr>
          <w:rFonts w:hint="eastAsia"/>
        </w:rPr>
        <w:t>RGB</w:t>
      </w:r>
      <w:r w:rsidR="00715914">
        <w:rPr>
          <w:rFonts w:hint="eastAsia"/>
        </w:rPr>
        <w:t>图片数据矩阵转化为数值为</w:t>
      </w:r>
      <w:r w:rsidR="00715914">
        <w:rPr>
          <w:rFonts w:hint="eastAsia"/>
        </w:rPr>
        <w:t>0~</w:t>
      </w:r>
      <w:r w:rsidR="00715914">
        <w:t>255</w:t>
      </w:r>
      <w:r w:rsidR="00715914">
        <w:rPr>
          <w:rFonts w:hint="eastAsia"/>
        </w:rPr>
        <w:t>的</w:t>
      </w:r>
      <w:r w:rsidR="00715914">
        <w:rPr>
          <w:rFonts w:hint="eastAsia"/>
        </w:rPr>
        <w:t>uint</w:t>
      </w:r>
      <w:r w:rsidR="00715914">
        <w:t xml:space="preserve">8 </w:t>
      </w:r>
      <w:r w:rsidR="00715914">
        <w:rPr>
          <w:rFonts w:hint="eastAsia"/>
        </w:rPr>
        <w:t>3</w:t>
      </w:r>
      <w:r w:rsidR="00715914">
        <w:t>2</w:t>
      </w:r>
      <w:r w:rsidR="00715914">
        <w:rPr>
          <w:rFonts w:hint="eastAsia"/>
        </w:rPr>
        <w:t>x</w:t>
      </w:r>
      <w:r w:rsidR="00715914">
        <w:t>32</w:t>
      </w:r>
      <w:r w:rsidR="00715914">
        <w:rPr>
          <w:rFonts w:hint="eastAsia"/>
        </w:rPr>
        <w:t>的灰度图像矩阵，</w:t>
      </w:r>
      <w:r w:rsidR="00686445">
        <w:rPr>
          <w:rFonts w:hint="eastAsia"/>
        </w:rPr>
        <w:t>然后对该图像矩阵进行归一化处理，将其整体除以</w:t>
      </w:r>
      <w:r w:rsidR="00686445">
        <w:rPr>
          <w:rFonts w:hint="eastAsia"/>
        </w:rPr>
        <w:t>2</w:t>
      </w:r>
      <w:r w:rsidR="00686445">
        <w:t>55</w:t>
      </w:r>
      <w:r w:rsidR="00686445">
        <w:rPr>
          <w:rFonts w:hint="eastAsia"/>
        </w:rPr>
        <w:t>，即得到了数值分布在</w:t>
      </w:r>
      <w:r w:rsidR="00686445">
        <w:rPr>
          <w:rFonts w:hint="eastAsia"/>
        </w:rPr>
        <w:t>[0</w:t>
      </w:r>
      <w:r w:rsidR="00686445">
        <w:t>,1]</w:t>
      </w:r>
      <w:r w:rsidR="00686445">
        <w:rPr>
          <w:rFonts w:hint="eastAsia"/>
        </w:rPr>
        <w:t>闭区间内的灰度图像矩阵</w:t>
      </w:r>
      <w:r w:rsidR="00686445">
        <w:rPr>
          <w:rFonts w:hint="eastAsia"/>
        </w:rPr>
        <w:t>3</w:t>
      </w:r>
      <w:r w:rsidR="00686445">
        <w:t>2</w:t>
      </w:r>
      <w:r w:rsidR="00686445">
        <w:rPr>
          <w:rFonts w:hint="eastAsia"/>
        </w:rPr>
        <w:t>x</w:t>
      </w:r>
      <w:r w:rsidR="00686445">
        <w:t>32</w:t>
      </w:r>
      <w:r w:rsidR="00686445">
        <w:rPr>
          <w:rFonts w:hint="eastAsia"/>
        </w:rPr>
        <w:t>x</w:t>
      </w:r>
      <w:r w:rsidR="00686445">
        <w:t>73257</w:t>
      </w:r>
      <w:r w:rsidR="00686445">
        <w:rPr>
          <w:rFonts w:hint="eastAsia"/>
        </w:rPr>
        <w:t>（以</w:t>
      </w:r>
      <w:r w:rsidR="00686445">
        <w:rPr>
          <w:rFonts w:hint="eastAsia"/>
        </w:rPr>
        <w:t>train</w:t>
      </w:r>
      <w:r w:rsidR="00686445">
        <w:rPr>
          <w:rFonts w:hint="eastAsia"/>
        </w:rPr>
        <w:t>为例）。对于测试集的处理过程同上。</w:t>
      </w:r>
      <w:r w:rsidR="00C13DC9">
        <w:rPr>
          <w:rFonts w:hint="eastAsia"/>
        </w:rPr>
        <w:t>此时得到</w:t>
      </w:r>
      <w:r w:rsidR="00C13DC9">
        <w:rPr>
          <w:rFonts w:hint="eastAsia"/>
        </w:rPr>
        <w:t>3</w:t>
      </w:r>
      <w:r w:rsidR="00C13DC9">
        <w:t>2</w:t>
      </w:r>
      <w:r w:rsidR="00C13DC9">
        <w:rPr>
          <w:rFonts w:hint="eastAsia"/>
        </w:rPr>
        <w:t>x</w:t>
      </w:r>
      <w:r w:rsidR="00C13DC9">
        <w:t>32</w:t>
      </w:r>
      <w:r w:rsidR="00C13DC9">
        <w:rPr>
          <w:rFonts w:hint="eastAsia"/>
        </w:rPr>
        <w:t>的灰度图像</w:t>
      </w:r>
      <w:r w:rsidR="00CE2518">
        <w:rPr>
          <w:rFonts w:hint="eastAsia"/>
        </w:rPr>
        <w:t>，结果见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_Ref57888115 \h</w:instrText>
      </w:r>
      <w:r w:rsidR="00CE2518">
        <w:instrText xml:space="preserve">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rPr>
          <w:noProof/>
        </w:rPr>
        <w:t>3</w:t>
      </w:r>
      <w:r w:rsidR="00CE2518">
        <w:noBreakHyphen/>
      </w:r>
      <w:r w:rsidR="00CE2518">
        <w:rPr>
          <w:noProof/>
        </w:rPr>
        <w:t>2</w:t>
      </w:r>
      <w:r w:rsidR="00CE2518">
        <w:fldChar w:fldCharType="end"/>
      </w:r>
      <w:r w:rsidR="00C13DC9">
        <w:rPr>
          <w:rFonts w:hint="eastAsia"/>
        </w:rPr>
        <w:t>。</w:t>
      </w:r>
    </w:p>
    <w:p w14:paraId="1473A895" w14:textId="77777777" w:rsidR="00B36759" w:rsidRDefault="00B36759" w:rsidP="00B36759">
      <w:pPr>
        <w:keepNext/>
        <w:spacing w:line="40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C4F20B9" wp14:editId="3558C01C">
            <wp:extent cx="4656313" cy="27709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基于matlab的灰度化处理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7" t="1866" r="9423" b="6394"/>
                    <a:stretch/>
                  </pic:blipFill>
                  <pic:spPr bwMode="auto">
                    <a:xfrm>
                      <a:off x="0" y="0"/>
                      <a:ext cx="4661639" cy="277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1837" w14:textId="0D549CE4" w:rsidR="00B36759" w:rsidRDefault="00B36759" w:rsidP="00B36759">
      <w:pPr>
        <w:pStyle w:val="ae"/>
        <w:jc w:val="center"/>
      </w:pPr>
      <w:bookmarkStart w:id="19" w:name="_Ref5788811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bookmarkEnd w:id="19"/>
      <w:r>
        <w:t xml:space="preserve"> </w:t>
      </w:r>
      <w:r>
        <w:rPr>
          <w:rFonts w:hint="eastAsia"/>
        </w:rPr>
        <w:t>灰度化归一化后的</w:t>
      </w:r>
      <w:r>
        <w:rPr>
          <w:rFonts w:hint="eastAsia"/>
        </w:rPr>
        <w:t>SVHN</w:t>
      </w:r>
      <w:r>
        <w:rPr>
          <w:rFonts w:hint="eastAsia"/>
        </w:rPr>
        <w:t>图片样本（前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个）</w:t>
      </w:r>
    </w:p>
    <w:p w14:paraId="676062A2" w14:textId="77777777" w:rsidR="00C761D9" w:rsidRPr="00C761D9" w:rsidRDefault="00C761D9" w:rsidP="00C761D9"/>
    <w:p w14:paraId="227131EA" w14:textId="2C8BAB95" w:rsidR="00C761D9" w:rsidRDefault="00C761D9" w:rsidP="00C761D9">
      <w:pPr>
        <w:spacing w:line="400" w:lineRule="exact"/>
        <w:ind w:firstLineChars="200" w:firstLine="444"/>
      </w:pPr>
      <w:r>
        <w:rPr>
          <w:rFonts w:hint="eastAsia"/>
        </w:rPr>
        <w:t>可以看到，图像中的数字特征仍然保留，可以清晰辨认每一个数字，说明这样的处理方式是有潜力的，不会影响到图片本身的信息质量</w:t>
      </w:r>
      <w:r w:rsidR="00C6606F">
        <w:rPr>
          <w:rFonts w:hint="eastAsia"/>
        </w:rPr>
        <w:t>，也减轻了网络的运算负担和色彩带来的噪音影响</w:t>
      </w:r>
      <w:r>
        <w:rPr>
          <w:rFonts w:hint="eastAsia"/>
        </w:rPr>
        <w:t>。</w:t>
      </w:r>
    </w:p>
    <w:p w14:paraId="7EB2E480" w14:textId="42250D04" w:rsidR="00686445" w:rsidRDefault="00686445" w:rsidP="00C13DC9">
      <w:pPr>
        <w:pStyle w:val="2"/>
        <w:spacing w:before="290" w:after="290"/>
      </w:pPr>
      <w:bookmarkStart w:id="20" w:name="_Toc57888813"/>
      <w:r>
        <w:rPr>
          <w:rFonts w:hint="eastAsia"/>
        </w:rPr>
        <w:t>整理矩阵</w:t>
      </w:r>
      <w:r w:rsidR="00C13DC9">
        <w:rPr>
          <w:rFonts w:hint="eastAsia"/>
        </w:rPr>
        <w:t>为向量</w:t>
      </w:r>
      <w:bookmarkEnd w:id="20"/>
    </w:p>
    <w:p w14:paraId="1F10373A" w14:textId="7C1EF459" w:rsidR="00C13DC9" w:rsidRDefault="00C13DC9" w:rsidP="00C13DC9">
      <w:pPr>
        <w:pStyle w:val="3"/>
        <w:spacing w:before="145" w:after="145"/>
      </w:pPr>
      <w:bookmarkStart w:id="21" w:name="_Toc57888814"/>
      <w:r>
        <w:rPr>
          <w:rFonts w:hint="eastAsia"/>
        </w:rPr>
        <w:t>处理过程</w:t>
      </w:r>
      <w:bookmarkEnd w:id="21"/>
    </w:p>
    <w:p w14:paraId="0F0A9EA4" w14:textId="49D9777B" w:rsidR="00C6606F" w:rsidRDefault="00C13DC9" w:rsidP="00C6606F">
      <w:pPr>
        <w:spacing w:line="400" w:lineRule="exact"/>
        <w:ind w:firstLineChars="200" w:firstLine="444"/>
      </w:pPr>
      <w:r>
        <w:rPr>
          <w:rFonts w:hint="eastAsia"/>
        </w:rPr>
        <w:t>基于得到的图片数据，考虑到要输入神经网络进行分析，要将</w:t>
      </w:r>
      <w:r w:rsidR="00C8669E">
        <w:rPr>
          <w:rFonts w:hint="eastAsia"/>
        </w:rPr>
        <w:t>3</w:t>
      </w:r>
      <w:r w:rsidR="00C8669E">
        <w:t>2</w:t>
      </w:r>
      <w:r w:rsidR="00C8669E">
        <w:rPr>
          <w:rFonts w:hint="eastAsia"/>
        </w:rPr>
        <w:t>x</w:t>
      </w:r>
      <w:r w:rsidR="00C8669E">
        <w:t>32</w:t>
      </w:r>
      <w:r w:rsidR="00C8669E">
        <w:rPr>
          <w:rFonts w:hint="eastAsia"/>
        </w:rPr>
        <w:t>的数据整理成</w:t>
      </w:r>
      <w:r w:rsidR="00C8669E">
        <w:rPr>
          <w:rFonts w:hint="eastAsia"/>
        </w:rPr>
        <w:t>1</w:t>
      </w:r>
      <w:r w:rsidR="00C8669E">
        <w:t>024</w:t>
      </w:r>
      <w:r w:rsidR="00C8669E">
        <w:rPr>
          <w:rFonts w:hint="eastAsia"/>
        </w:rPr>
        <w:t>维向量</w:t>
      </w:r>
      <w:r w:rsidR="00C761D9">
        <w:rPr>
          <w:rFonts w:hint="eastAsia"/>
        </w:rPr>
        <w:t>，这个过程</w:t>
      </w:r>
      <w:r w:rsidR="00B36759">
        <w:rPr>
          <w:rFonts w:hint="eastAsia"/>
        </w:rPr>
        <w:t>采用</w:t>
      </w:r>
      <w:r w:rsidR="00B36759">
        <w:rPr>
          <w:rFonts w:hint="eastAsia"/>
        </w:rPr>
        <w:t>matlab</w:t>
      </w:r>
      <w:r w:rsidR="00B36759">
        <w:rPr>
          <w:rFonts w:hint="eastAsia"/>
        </w:rPr>
        <w:t>中的</w:t>
      </w:r>
      <w:r w:rsidR="00B36759">
        <w:rPr>
          <w:rFonts w:hint="eastAsia"/>
        </w:rPr>
        <w:t>reshape</w:t>
      </w:r>
      <w:r w:rsidR="00B36759">
        <w:rPr>
          <w:rFonts w:hint="eastAsia"/>
        </w:rPr>
        <w:t>函数进行实现，</w:t>
      </w:r>
      <w:r w:rsidR="00C761D9">
        <w:rPr>
          <w:rFonts w:hint="eastAsia"/>
        </w:rPr>
        <w:t>并依次命名为</w:t>
      </w:r>
      <w:r w:rsidR="00C761D9">
        <w:rPr>
          <w:rFonts w:hint="eastAsia"/>
        </w:rPr>
        <w:t>X</w:t>
      </w:r>
      <w:r w:rsidR="00C761D9">
        <w:t>_train</w:t>
      </w:r>
      <w:r w:rsidR="00C761D9">
        <w:rPr>
          <w:rFonts w:hint="eastAsia"/>
        </w:rPr>
        <w:t>（</w:t>
      </w:r>
      <w:r w:rsidR="00C761D9">
        <w:rPr>
          <w:rFonts w:hint="eastAsia"/>
        </w:rPr>
        <w:t>1</w:t>
      </w:r>
      <w:r w:rsidR="00C761D9">
        <w:t>024</w:t>
      </w:r>
      <w:r w:rsidR="00C761D9">
        <w:rPr>
          <w:rFonts w:hint="eastAsia"/>
        </w:rPr>
        <w:t>x</w:t>
      </w:r>
      <w:r w:rsidR="00C761D9">
        <w:t>73257</w:t>
      </w:r>
      <w:r w:rsidR="00C761D9">
        <w:rPr>
          <w:rFonts w:hint="eastAsia"/>
        </w:rPr>
        <w:t>）和</w:t>
      </w:r>
      <w:r w:rsidR="00C761D9">
        <w:rPr>
          <w:rFonts w:hint="eastAsia"/>
        </w:rPr>
        <w:t>X_test</w:t>
      </w:r>
      <w:r w:rsidR="00C761D9">
        <w:rPr>
          <w:rFonts w:hint="eastAsia"/>
        </w:rPr>
        <w:t>（</w:t>
      </w:r>
      <w:r w:rsidR="00C761D9">
        <w:rPr>
          <w:rFonts w:hint="eastAsia"/>
        </w:rPr>
        <w:t>1</w:t>
      </w:r>
      <w:r w:rsidR="00C761D9">
        <w:t>024</w:t>
      </w:r>
      <w:r w:rsidR="00C761D9">
        <w:rPr>
          <w:rFonts w:hint="eastAsia"/>
        </w:rPr>
        <w:t>x</w:t>
      </w:r>
      <w:r w:rsidR="00C761D9">
        <w:t>26032</w:t>
      </w:r>
      <w:r w:rsidR="00C761D9">
        <w:rPr>
          <w:rFonts w:hint="eastAsia"/>
        </w:rPr>
        <w:t>），分别对应训练集数据和，</w:t>
      </w:r>
      <w:r w:rsidR="00B36759">
        <w:rPr>
          <w:rFonts w:hint="eastAsia"/>
        </w:rPr>
        <w:t>与此同时要将</w:t>
      </w:r>
      <w:r w:rsidR="009965EE">
        <w:rPr>
          <w:rFonts w:hint="eastAsia"/>
        </w:rPr>
        <w:t>训练集的标签</w:t>
      </w:r>
      <w:r w:rsidR="009965EE">
        <w:rPr>
          <w:rFonts w:hint="eastAsia"/>
        </w:rPr>
        <w:t>y</w:t>
      </w:r>
      <w:r w:rsidR="009965EE">
        <w:t>(73257x1</w:t>
      </w:r>
      <w:r w:rsidR="009965EE">
        <w:rPr>
          <w:rFonts w:hint="eastAsia"/>
        </w:rPr>
        <w:t>维向量</w:t>
      </w:r>
      <w:r w:rsidR="009965EE">
        <w:rPr>
          <w:rFonts w:hint="eastAsia"/>
        </w:rPr>
        <w:t>)</w:t>
      </w:r>
      <w:r w:rsidR="009965EE">
        <w:rPr>
          <w:rFonts w:hint="eastAsia"/>
        </w:rPr>
        <w:t>转化成</w:t>
      </w:r>
      <w:r w:rsidR="009965EE">
        <w:rPr>
          <w:rFonts w:hint="eastAsia"/>
        </w:rPr>
        <w:t>trainlabels</w:t>
      </w:r>
      <w:r w:rsidR="009965EE">
        <w:rPr>
          <w:rFonts w:hint="eastAsia"/>
        </w:rPr>
        <w:t>（</w:t>
      </w:r>
      <w:r w:rsidR="009965EE">
        <w:rPr>
          <w:rFonts w:hint="eastAsia"/>
        </w:rPr>
        <w:t>1</w:t>
      </w:r>
      <w:r w:rsidR="009965EE">
        <w:t>0</w:t>
      </w:r>
      <w:r w:rsidR="009965EE">
        <w:rPr>
          <w:rFonts w:hint="eastAsia"/>
        </w:rPr>
        <w:t>x</w:t>
      </w:r>
      <w:r w:rsidR="009965EE">
        <w:t>73257</w:t>
      </w:r>
      <w:r w:rsidR="009965EE">
        <w:rPr>
          <w:rFonts w:hint="eastAsia"/>
        </w:rPr>
        <w:t>的矩阵，每个</w:t>
      </w:r>
      <w:r w:rsidR="009965EE">
        <w:rPr>
          <w:rFonts w:hint="eastAsia"/>
        </w:rPr>
        <w:t>1</w:t>
      </w:r>
      <w:r w:rsidR="009965EE">
        <w:t>0</w:t>
      </w:r>
      <w:r w:rsidR="009965EE">
        <w:rPr>
          <w:rFonts w:hint="eastAsia"/>
        </w:rPr>
        <w:t>维向量只有对应位为</w:t>
      </w:r>
      <w:r w:rsidR="009965EE">
        <w:rPr>
          <w:rFonts w:hint="eastAsia"/>
        </w:rPr>
        <w:t>1</w:t>
      </w:r>
      <w:r w:rsidR="009965EE">
        <w:rPr>
          <w:rFonts w:hint="eastAsia"/>
        </w:rPr>
        <w:t>，其余维度均为</w:t>
      </w:r>
      <w:r w:rsidR="009965EE">
        <w:rPr>
          <w:rFonts w:hint="eastAsia"/>
        </w:rPr>
        <w:t>0</w:t>
      </w:r>
      <w:r w:rsidR="009965EE">
        <w:rPr>
          <w:rFonts w:hint="eastAsia"/>
        </w:rPr>
        <w:t>），便于神经网络进行归一化的正向传播，映射到对应的数值。并</w:t>
      </w:r>
      <w:r w:rsidR="00C761D9">
        <w:rPr>
          <w:rFonts w:hint="eastAsia"/>
        </w:rPr>
        <w:t>设置成与图像数据的切片维度</w:t>
      </w:r>
      <w:r w:rsidR="00C6606F">
        <w:rPr>
          <w:rFonts w:hint="eastAsia"/>
        </w:rPr>
        <w:t>的方向</w:t>
      </w:r>
      <w:r w:rsidR="00C761D9">
        <w:rPr>
          <w:rFonts w:hint="eastAsia"/>
        </w:rPr>
        <w:t>相同的</w:t>
      </w:r>
      <w:r w:rsidR="00C6606F">
        <w:rPr>
          <w:rFonts w:hint="eastAsia"/>
        </w:rPr>
        <w:t>向量</w:t>
      </w:r>
      <w:r w:rsidR="00C761D9">
        <w:rPr>
          <w:rFonts w:hint="eastAsia"/>
        </w:rPr>
        <w:t>，便于训练到最后一层时直接比较</w:t>
      </w:r>
      <w:r w:rsidR="00C6606F">
        <w:rPr>
          <w:rFonts w:hint="eastAsia"/>
        </w:rPr>
        <w:t>两个向量是否相等即可得到</w:t>
      </w:r>
      <w:r w:rsidR="00C6606F">
        <w:rPr>
          <w:rFonts w:hint="eastAsia"/>
        </w:rPr>
        <w:t>Accuracy</w:t>
      </w:r>
      <w:r w:rsidR="00C6606F">
        <w:rPr>
          <w:rFonts w:hint="eastAsia"/>
        </w:rPr>
        <w:t>信息。</w:t>
      </w:r>
    </w:p>
    <w:p w14:paraId="6B37786D" w14:textId="4BFDF364" w:rsidR="00C6606F" w:rsidRDefault="00C6606F" w:rsidP="00045E4C"/>
    <w:p w14:paraId="1235DAED" w14:textId="2317576D" w:rsidR="00C6606F" w:rsidRDefault="00C6606F" w:rsidP="00C6606F">
      <w:pPr>
        <w:pStyle w:val="2"/>
        <w:spacing w:before="290" w:after="290"/>
      </w:pPr>
      <w:bookmarkStart w:id="22" w:name="_Toc57888815"/>
      <w:r>
        <w:rPr>
          <w:rFonts w:hint="eastAsia"/>
        </w:rPr>
        <w:lastRenderedPageBreak/>
        <w:t>处理结果</w:t>
      </w:r>
      <w:bookmarkEnd w:id="22"/>
    </w:p>
    <w:p w14:paraId="65CD1572" w14:textId="46B218EE" w:rsidR="00C6606F" w:rsidRDefault="00C6606F" w:rsidP="00CE2518">
      <w:pPr>
        <w:spacing w:line="400" w:lineRule="exact"/>
        <w:ind w:firstLineChars="200" w:firstLine="444"/>
      </w:pPr>
      <w:r>
        <w:rPr>
          <w:rFonts w:hint="eastAsia"/>
        </w:rPr>
        <w:t>所有数据均转化为灰度图像整合成的向量的</w:t>
      </w:r>
      <w:r w:rsidR="00CE2518">
        <w:rPr>
          <w:rFonts w:hint="eastAsia"/>
        </w:rPr>
        <w:t>集合，并且保存了对应的标签向量和</w:t>
      </w:r>
      <w:r w:rsidR="00CE2518">
        <w:rPr>
          <w:rFonts w:hint="eastAsia"/>
        </w:rPr>
        <w:t>size</w:t>
      </w:r>
      <w:r w:rsidR="00CE2518">
        <w:rPr>
          <w:rFonts w:hint="eastAsia"/>
        </w:rPr>
        <w:t>数值，见</w:t>
      </w:r>
      <w:r w:rsidR="00CE2518">
        <w:fldChar w:fldCharType="begin"/>
      </w:r>
      <w:r w:rsidR="00CE2518">
        <w:instrText xml:space="preserve"> </w:instrText>
      </w:r>
      <w:r w:rsidR="00CE2518">
        <w:rPr>
          <w:rFonts w:hint="eastAsia"/>
        </w:rPr>
        <w:instrText>REF _Ref57887966 \h</w:instrText>
      </w:r>
      <w:r w:rsidR="00CE2518">
        <w:instrText xml:space="preserve">  \* MERGEFORMAT </w:instrText>
      </w:r>
      <w:r w:rsidR="00CE2518">
        <w:fldChar w:fldCharType="end"/>
      </w:r>
      <w:r w:rsidR="00CE2518">
        <w:fldChar w:fldCharType="begin"/>
      </w:r>
      <w:r w:rsidR="00CE2518">
        <w:instrText xml:space="preserve"> REF _Ref57887974 \h  \* MERGEFORMAT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t>3</w:t>
      </w:r>
      <w:r w:rsidR="00CE2518">
        <w:noBreakHyphen/>
        <w:t>3</w:t>
      </w:r>
      <w:r w:rsidR="00CE2518">
        <w:fldChar w:fldCharType="end"/>
      </w:r>
      <w:r w:rsidR="00CE2518">
        <w:rPr>
          <w:rFonts w:hint="eastAsia"/>
        </w:rPr>
        <w:t>和</w:t>
      </w:r>
      <w:r w:rsidR="00CE2518">
        <w:fldChar w:fldCharType="begin"/>
      </w:r>
      <w:r w:rsidR="00CE2518">
        <w:instrText xml:space="preserve"> REF _Ref57887978 \h  \* MERGEFORMAT </w:instrText>
      </w:r>
      <w:r w:rsidR="00CE2518">
        <w:fldChar w:fldCharType="separate"/>
      </w:r>
      <w:r w:rsidR="00CE2518">
        <w:rPr>
          <w:rFonts w:hint="eastAsia"/>
        </w:rPr>
        <w:t>图</w:t>
      </w:r>
      <w:r w:rsidR="00CE2518">
        <w:rPr>
          <w:rFonts w:hint="eastAsia"/>
        </w:rPr>
        <w:t xml:space="preserve"> </w:t>
      </w:r>
      <w:r w:rsidR="00CE2518">
        <w:t>3</w:t>
      </w:r>
      <w:r w:rsidR="00CE2518">
        <w:noBreakHyphen/>
        <w:t>4</w:t>
      </w:r>
      <w:r w:rsidR="00CE2518">
        <w:fldChar w:fldCharType="end"/>
      </w:r>
    </w:p>
    <w:p w14:paraId="78AA3A37" w14:textId="6936B677" w:rsidR="00CE2518" w:rsidRDefault="00CE2518" w:rsidP="00C6606F"/>
    <w:p w14:paraId="5C703997" w14:textId="77777777" w:rsidR="00CE2518" w:rsidRDefault="00CE2518" w:rsidP="00CE2518">
      <w:pPr>
        <w:keepNext/>
        <w:jc w:val="center"/>
      </w:pPr>
      <w:r>
        <w:rPr>
          <w:noProof/>
        </w:rPr>
        <w:drawing>
          <wp:inline distT="0" distB="0" distL="0" distR="0" wp14:anchorId="622FAAF1" wp14:editId="59BDBFE8">
            <wp:extent cx="4105275" cy="1247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EE2F" w14:textId="4F5AF635" w:rsidR="00CE2518" w:rsidRDefault="00CE2518" w:rsidP="00CE2518">
      <w:pPr>
        <w:pStyle w:val="ae"/>
        <w:jc w:val="center"/>
      </w:pPr>
      <w:bookmarkStart w:id="23" w:name="_Ref57887974"/>
      <w:bookmarkStart w:id="24" w:name="_Ref578879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bookmarkEnd w:id="23"/>
      <w:r>
        <w:t xml:space="preserve"> </w:t>
      </w:r>
      <w:r>
        <w:rPr>
          <w:rFonts w:hint="eastAsia"/>
        </w:rPr>
        <w:t>trian_</w:t>
      </w:r>
      <w:r>
        <w:t>1024.mat</w:t>
      </w:r>
      <w:r>
        <w:rPr>
          <w:rFonts w:hint="eastAsia"/>
        </w:rPr>
        <w:t>中的变量</w:t>
      </w:r>
      <w:bookmarkEnd w:id="24"/>
    </w:p>
    <w:p w14:paraId="6EEAF1A1" w14:textId="3D579784" w:rsidR="00CE2518" w:rsidRDefault="00CE2518" w:rsidP="00CE2518"/>
    <w:p w14:paraId="6A73E42F" w14:textId="0E186371" w:rsidR="00CE2518" w:rsidRDefault="00CE2518" w:rsidP="00CE2518">
      <w:pPr>
        <w:keepNext/>
        <w:jc w:val="center"/>
      </w:pPr>
      <w:r>
        <w:rPr>
          <w:noProof/>
        </w:rPr>
        <w:drawing>
          <wp:inline distT="0" distB="0" distL="0" distR="0" wp14:anchorId="46F2006E" wp14:editId="4D07647C">
            <wp:extent cx="4171950" cy="1162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7406" w14:textId="275B44AA" w:rsidR="00CE2518" w:rsidRDefault="00CE2518" w:rsidP="00CE2518">
      <w:pPr>
        <w:pStyle w:val="ae"/>
        <w:jc w:val="center"/>
      </w:pPr>
      <w:bookmarkStart w:id="25" w:name="_Ref578879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4</w:t>
      </w:r>
      <w:r w:rsidR="00C07A3B">
        <w:fldChar w:fldCharType="end"/>
      </w:r>
      <w:bookmarkEnd w:id="25"/>
      <w:r>
        <w:t xml:space="preserve"> </w:t>
      </w:r>
      <w:r>
        <w:rPr>
          <w:rFonts w:hint="eastAsia"/>
        </w:rPr>
        <w:t>test</w:t>
      </w:r>
      <w:r>
        <w:t>_1024.mat</w:t>
      </w:r>
      <w:r>
        <w:rPr>
          <w:rFonts w:hint="eastAsia"/>
        </w:rPr>
        <w:t>中的变量</w:t>
      </w:r>
    </w:p>
    <w:p w14:paraId="3DE93E06" w14:textId="77777777" w:rsidR="00CE2518" w:rsidRPr="00CE2518" w:rsidRDefault="00CE2518" w:rsidP="00CE2518"/>
    <w:p w14:paraId="00B02986" w14:textId="2D296719" w:rsidR="00CE2518" w:rsidRDefault="00CE2518" w:rsidP="00CE2518">
      <w:pPr>
        <w:spacing w:line="400" w:lineRule="exact"/>
        <w:ind w:firstLineChars="200" w:firstLine="444"/>
      </w:pPr>
      <w:r>
        <w:rPr>
          <w:rFonts w:hint="eastAsia"/>
        </w:rPr>
        <w:t>由此基本完成了所有数据的预处理，经过验证保留了图片的基本特征，并进行了归一化便于利用</w:t>
      </w:r>
      <w:r>
        <w:rPr>
          <w:rFonts w:hint="eastAsia"/>
        </w:rPr>
        <w:t>sigmoid</w:t>
      </w:r>
      <w:r>
        <w:rPr>
          <w:rFonts w:hint="eastAsia"/>
        </w:rPr>
        <w:t>函数进行训练，转换为向量集合以后数据仍然符合预期，符合神经网络的输入要求，预处理完成！</w:t>
      </w:r>
    </w:p>
    <w:p w14:paraId="2865007A" w14:textId="3CB4BC12" w:rsidR="00CE2518" w:rsidRDefault="00CE2518" w:rsidP="00CE2518">
      <w:pPr>
        <w:pStyle w:val="1"/>
        <w:spacing w:before="580" w:after="580"/>
      </w:pPr>
      <w:bookmarkStart w:id="26" w:name="_Toc57888816"/>
      <w:r>
        <w:rPr>
          <w:rFonts w:hint="eastAsia"/>
        </w:rPr>
        <w:t>神经网络结构</w:t>
      </w:r>
      <w:bookmarkEnd w:id="26"/>
    </w:p>
    <w:p w14:paraId="7C9FD707" w14:textId="19E83E0F" w:rsidR="00CE2518" w:rsidRDefault="00D45910" w:rsidP="00CE2518">
      <w:pPr>
        <w:pStyle w:val="2"/>
        <w:spacing w:before="290" w:after="290"/>
      </w:pPr>
      <w:bookmarkStart w:id="27" w:name="_Toc57888817"/>
      <w:r>
        <w:rPr>
          <w:rFonts w:hint="eastAsia"/>
        </w:rPr>
        <w:t>基本</w:t>
      </w:r>
      <w:r w:rsidR="00CE2518">
        <w:rPr>
          <w:rFonts w:hint="eastAsia"/>
        </w:rPr>
        <w:t>模型</w:t>
      </w:r>
      <w:bookmarkEnd w:id="27"/>
    </w:p>
    <w:p w14:paraId="7DA17600" w14:textId="052C3FFF" w:rsidR="00D45910" w:rsidRDefault="00D45910" w:rsidP="00D45910">
      <w:pPr>
        <w:spacing w:line="400" w:lineRule="exact"/>
        <w:ind w:firstLineChars="200" w:firstLine="444"/>
      </w:pPr>
      <w:r>
        <w:rPr>
          <w:rFonts w:hint="eastAsia"/>
        </w:rPr>
        <w:t>采用最简单的神经网络模型，输入为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维向量，输出为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维向量，没有中间输入神经元或循环输入神经元等设计，基于</w:t>
      </w:r>
      <w:r>
        <w:rPr>
          <w:rFonts w:hint="eastAsia"/>
        </w:rPr>
        <w:t>MATLAB</w:t>
      </w:r>
      <w:r>
        <w:rPr>
          <w:rFonts w:hint="eastAsia"/>
        </w:rPr>
        <w:t>进行模型构建。</w:t>
      </w:r>
    </w:p>
    <w:p w14:paraId="1A41A4B8" w14:textId="11771563" w:rsidR="00D45910" w:rsidRDefault="00D45910" w:rsidP="00D45910">
      <w:pPr>
        <w:pStyle w:val="2"/>
        <w:spacing w:before="290" w:after="290"/>
      </w:pPr>
      <w:bookmarkStart w:id="28" w:name="_Toc57888818"/>
      <w:r>
        <w:rPr>
          <w:rFonts w:hint="eastAsia"/>
        </w:rPr>
        <w:lastRenderedPageBreak/>
        <w:t>神经网络</w:t>
      </w:r>
      <w:bookmarkEnd w:id="28"/>
      <w:r w:rsidR="003723B6">
        <w:rPr>
          <w:rFonts w:hint="eastAsia"/>
        </w:rPr>
        <w:t>框架</w:t>
      </w:r>
    </w:p>
    <w:p w14:paraId="1B1796D2" w14:textId="6A1C59EB" w:rsidR="00D45910" w:rsidRDefault="00D45910" w:rsidP="00D45910">
      <w:pPr>
        <w:pStyle w:val="3"/>
        <w:spacing w:before="145" w:after="145"/>
      </w:pPr>
      <w:r>
        <w:rPr>
          <w:rFonts w:hint="eastAsia"/>
        </w:rPr>
        <w:t>层数</w:t>
      </w:r>
    </w:p>
    <w:p w14:paraId="5CB27605" w14:textId="42E35D79" w:rsidR="00D45910" w:rsidRDefault="00D45910" w:rsidP="003723B6">
      <w:pPr>
        <w:spacing w:line="400" w:lineRule="exact"/>
        <w:ind w:firstLineChars="200" w:firstLine="444"/>
      </w:pPr>
      <w:r>
        <w:rPr>
          <w:rFonts w:hint="eastAsia"/>
        </w:rPr>
        <w:t>选择使用</w:t>
      </w:r>
      <w:r>
        <w:rPr>
          <w:rFonts w:hint="eastAsia"/>
        </w:rPr>
        <w:t>5</w:t>
      </w:r>
      <w:r>
        <w:rPr>
          <w:rFonts w:hint="eastAsia"/>
        </w:rPr>
        <w:t>层神经元来构建神经网络模型，不会使模型太浅难以</w:t>
      </w:r>
      <w:r w:rsidR="003723B6">
        <w:rPr>
          <w:rFonts w:hint="eastAsia"/>
        </w:rPr>
        <w:t>有效</w:t>
      </w:r>
      <w:r>
        <w:rPr>
          <w:rFonts w:hint="eastAsia"/>
        </w:rPr>
        <w:t>拟合</w:t>
      </w:r>
      <w:r w:rsidR="003723B6">
        <w:rPr>
          <w:rFonts w:hint="eastAsia"/>
        </w:rPr>
        <w:t>模型</w:t>
      </w:r>
      <w:r>
        <w:rPr>
          <w:rFonts w:hint="eastAsia"/>
        </w:rPr>
        <w:t>，也不会使整体层数过深导致运算效率过低。</w:t>
      </w:r>
    </w:p>
    <w:p w14:paraId="2785BC7B" w14:textId="438FD2DA" w:rsidR="003723B6" w:rsidRDefault="003723B6" w:rsidP="003723B6">
      <w:pPr>
        <w:pStyle w:val="3"/>
        <w:spacing w:before="145" w:after="145"/>
      </w:pPr>
      <w:r>
        <w:rPr>
          <w:rFonts w:hint="eastAsia"/>
        </w:rPr>
        <w:t>每层神经元个数</w:t>
      </w:r>
    </w:p>
    <w:p w14:paraId="72F00739" w14:textId="00A661B0" w:rsidR="003723B6" w:rsidRDefault="003723B6" w:rsidP="003723B6">
      <w:pPr>
        <w:spacing w:line="400" w:lineRule="exact"/>
        <w:ind w:firstLineChars="200" w:firstLine="444"/>
      </w:pPr>
      <w:r>
        <w:rPr>
          <w:rFonts w:hint="eastAsia"/>
        </w:rPr>
        <w:t>经过不断调整参数进行设计，观察不同神经元个数对于网络的拟合效率影响，</w:t>
      </w:r>
      <w:r w:rsidR="000D7F97">
        <w:rPr>
          <w:rFonts w:hint="eastAsia"/>
        </w:rPr>
        <w:t>在首层输入</w:t>
      </w:r>
      <w:r w:rsidR="000D7F97">
        <w:rPr>
          <w:rFonts w:hint="eastAsia"/>
        </w:rPr>
        <w:t>1</w:t>
      </w:r>
      <w:r w:rsidR="000D7F97">
        <w:t>024</w:t>
      </w:r>
      <w:r w:rsidR="000D7F97">
        <w:rPr>
          <w:rFonts w:hint="eastAsia"/>
        </w:rPr>
        <w:t>个数据，并最后分类到</w:t>
      </w:r>
      <w:r w:rsidR="000D7F97">
        <w:rPr>
          <w:rFonts w:hint="eastAsia"/>
        </w:rPr>
        <w:t>1</w:t>
      </w:r>
      <w:r w:rsidR="000D7F97">
        <w:t>0</w:t>
      </w:r>
      <w:r w:rsidR="000D7F97">
        <w:rPr>
          <w:rFonts w:hint="eastAsia"/>
        </w:rPr>
        <w:t>个数据的情况下，</w:t>
      </w:r>
      <w:r w:rsidR="009965EE">
        <w:rPr>
          <w:rFonts w:hint="eastAsia"/>
        </w:rPr>
        <w:t>经过尝试，</w:t>
      </w:r>
      <w:r w:rsidR="00D45910">
        <w:rPr>
          <w:rFonts w:hint="eastAsia"/>
        </w:rPr>
        <w:t>每一层的神经元个数选择上最后采用了</w:t>
      </w:r>
      <w:r w:rsidR="00D45910">
        <w:rPr>
          <w:rFonts w:hint="eastAsia"/>
        </w:rPr>
        <w:t>1</w:t>
      </w:r>
      <w:r w:rsidR="00D45910">
        <w:t>024</w:t>
      </w:r>
      <w:r w:rsidR="00D45910">
        <w:rPr>
          <w:rFonts w:hint="eastAsia"/>
        </w:rPr>
        <w:t>-</w:t>
      </w:r>
      <w:r w:rsidR="00D45910">
        <w:t>&gt;512-&gt;256-&gt;64-&gt;10</w:t>
      </w:r>
      <w:r w:rsidR="00D45910">
        <w:rPr>
          <w:rFonts w:hint="eastAsia"/>
        </w:rPr>
        <w:t>的</w:t>
      </w:r>
      <w:r w:rsidR="009965EE">
        <w:rPr>
          <w:rFonts w:hint="eastAsia"/>
        </w:rPr>
        <w:t>5</w:t>
      </w:r>
      <w:r w:rsidR="009965EE">
        <w:rPr>
          <w:rFonts w:hint="eastAsia"/>
        </w:rPr>
        <w:t>层</w:t>
      </w:r>
      <w:r w:rsidR="00D45910">
        <w:rPr>
          <w:rFonts w:hint="eastAsia"/>
        </w:rPr>
        <w:t>设计</w:t>
      </w:r>
      <w:r>
        <w:rPr>
          <w:rFonts w:hint="eastAsia"/>
        </w:rPr>
        <w:t>，基本上可以较为有效的完成目标任务</w:t>
      </w:r>
      <w:r w:rsidR="00D45910">
        <w:rPr>
          <w:rFonts w:hint="eastAsia"/>
        </w:rPr>
        <w:t>。</w:t>
      </w:r>
    </w:p>
    <w:p w14:paraId="05DC1CF6" w14:textId="42A4989E" w:rsidR="003723B6" w:rsidRDefault="003723B6" w:rsidP="003723B6">
      <w:pPr>
        <w:pStyle w:val="2"/>
        <w:spacing w:before="290" w:after="290"/>
      </w:pPr>
      <w:r>
        <w:rPr>
          <w:rFonts w:hint="eastAsia"/>
        </w:rPr>
        <w:t>激活函数选取</w:t>
      </w:r>
    </w:p>
    <w:p w14:paraId="3F7FC4EF" w14:textId="4FABBA52" w:rsidR="003723B6" w:rsidRDefault="003723B6" w:rsidP="009965EE">
      <w:pPr>
        <w:spacing w:line="400" w:lineRule="exact"/>
        <w:ind w:firstLineChars="200" w:firstLine="444"/>
      </w:pPr>
      <w:r>
        <w:rPr>
          <w:rFonts w:hint="eastAsia"/>
        </w:rPr>
        <w:t>本次实验尝试了两种激活函数进行训练，分别是</w:t>
      </w:r>
      <w:r>
        <w:rPr>
          <w:rFonts w:hint="eastAsia"/>
        </w:rPr>
        <w:t>sigmoid</w:t>
      </w:r>
      <w:r>
        <w:rPr>
          <w:rFonts w:hint="eastAsia"/>
        </w:rPr>
        <w:t>函数与线性整流函数，其详细优势劣势分析均在下一节阐述</w:t>
      </w:r>
    </w:p>
    <w:p w14:paraId="0A17C837" w14:textId="34D8CE11" w:rsidR="003723B6" w:rsidRDefault="003723B6" w:rsidP="003723B6">
      <w:pPr>
        <w:pStyle w:val="3"/>
        <w:spacing w:before="145" w:after="145"/>
      </w:pPr>
      <w:r>
        <w:rPr>
          <w:rFonts w:hint="eastAsia"/>
        </w:rPr>
        <w:t>Simoid</w:t>
      </w:r>
      <w:r>
        <w:rPr>
          <w:rFonts w:hint="eastAsia"/>
        </w:rPr>
        <w:t>函数</w:t>
      </w:r>
      <w:r>
        <w:rPr>
          <w:vertAlign w:val="superscript"/>
        </w:rPr>
        <w:t>[4]</w:t>
      </w:r>
    </w:p>
    <w:p w14:paraId="6A9A1807" w14:textId="17BA824E" w:rsidR="003723B6" w:rsidRDefault="003723B6" w:rsidP="003723B6">
      <w:pPr>
        <w:jc w:val="center"/>
      </w:pPr>
      <w:r>
        <w:rPr>
          <w:noProof/>
        </w:rPr>
        <w:drawing>
          <wp:inline distT="0" distB="0" distL="0" distR="0" wp14:anchorId="34B28DCE" wp14:editId="483115BC">
            <wp:extent cx="4142509" cy="24861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784" cy="24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A441" w14:textId="2D92974E" w:rsidR="000D7F97" w:rsidRDefault="000D7F97" w:rsidP="009965EE">
      <w:pPr>
        <w:spacing w:line="400" w:lineRule="exact"/>
        <w:ind w:firstLineChars="200" w:firstLine="444"/>
      </w:pPr>
      <w:r>
        <w:lastRenderedPageBreak/>
        <w:t>Sigmoid</w:t>
      </w:r>
      <w:r>
        <w:rPr>
          <w:rFonts w:hint="eastAsia"/>
        </w:rPr>
        <w:t>是第一次</w:t>
      </w:r>
      <w:r>
        <w:rPr>
          <w:rFonts w:hint="eastAsia"/>
        </w:rPr>
        <w:t>MNIST</w:t>
      </w:r>
      <w:r>
        <w:rPr>
          <w:rFonts w:hint="eastAsia"/>
        </w:rPr>
        <w:t>作业中使用的激活函数，已经验证可以用来高效完成手写体数字识别的任务，所以仍然选用该激活函数进行训练。</w:t>
      </w:r>
    </w:p>
    <w:p w14:paraId="474B932F" w14:textId="7481BA3B" w:rsidR="003723B6" w:rsidRDefault="003723B6" w:rsidP="003723B6">
      <w:pPr>
        <w:pStyle w:val="3"/>
        <w:spacing w:before="145" w:after="145"/>
      </w:pPr>
      <w:r>
        <w:rPr>
          <w:rFonts w:hint="eastAsia"/>
        </w:rPr>
        <w:t>线性整流函数（</w:t>
      </w:r>
      <w:r>
        <w:rPr>
          <w:rFonts w:hint="eastAsia"/>
        </w:rPr>
        <w:t>Re</w:t>
      </w:r>
      <w:r>
        <w:t>LU</w:t>
      </w:r>
      <w:r>
        <w:rPr>
          <w:rFonts w:hint="eastAsia"/>
        </w:rPr>
        <w:t>）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4]</w:t>
      </w:r>
    </w:p>
    <w:p w14:paraId="72334AA9" w14:textId="35F16B26" w:rsidR="003723B6" w:rsidRPr="003723B6" w:rsidRDefault="003723B6" w:rsidP="003723B6">
      <w:pPr>
        <w:jc w:val="center"/>
      </w:pPr>
      <w:r>
        <w:rPr>
          <w:noProof/>
        </w:rPr>
        <w:drawing>
          <wp:inline distT="0" distB="0" distL="0" distR="0" wp14:anchorId="09A858F7" wp14:editId="1F782DD7">
            <wp:extent cx="4796155" cy="29800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1014" w14:textId="014C35FE" w:rsidR="00BA7063" w:rsidRDefault="003723B6" w:rsidP="00927A68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因为对于图像信息文件，所有的数据都是集中在</w:t>
      </w:r>
      <w:r>
        <w:rPr>
          <w:rFonts w:hint="eastAsia"/>
        </w:rPr>
        <w:t>[</w:t>
      </w:r>
      <w:r>
        <w:t>0,1]</w:t>
      </w:r>
      <w:r>
        <w:rPr>
          <w:rFonts w:hint="eastAsia"/>
        </w:rPr>
        <w:t>区间内的</w:t>
      </w:r>
      <w:r w:rsidR="000D7F97">
        <w:rPr>
          <w:rFonts w:hint="eastAsia"/>
        </w:rPr>
        <w:t>d</w:t>
      </w:r>
      <w:r w:rsidR="000D7F97">
        <w:t>ouble</w:t>
      </w:r>
      <w:r w:rsidR="000D7F97">
        <w:rPr>
          <w:rFonts w:hint="eastAsia"/>
        </w:rPr>
        <w:t>类型，所以不用担心</w:t>
      </w:r>
      <w:r w:rsidR="000D7F97">
        <w:rPr>
          <w:rFonts w:hint="eastAsia"/>
        </w:rPr>
        <w:t>ReLU</w:t>
      </w:r>
      <w:r w:rsidR="000D7F97">
        <w:rPr>
          <w:rFonts w:hint="eastAsia"/>
        </w:rPr>
        <w:t>函数负值梯度为</w:t>
      </w:r>
      <w:r w:rsidR="000D7F97">
        <w:rPr>
          <w:rFonts w:hint="eastAsia"/>
        </w:rPr>
        <w:t>0</w:t>
      </w:r>
      <w:r w:rsidR="000D7F97">
        <w:rPr>
          <w:rFonts w:hint="eastAsia"/>
        </w:rPr>
        <w:t>的缺点，</w:t>
      </w:r>
      <w:r w:rsidR="009965EE">
        <w:rPr>
          <w:rFonts w:hint="eastAsia"/>
        </w:rPr>
        <w:t>又具有比</w:t>
      </w:r>
      <w:r w:rsidR="009965EE">
        <w:rPr>
          <w:rFonts w:hint="eastAsia"/>
        </w:rPr>
        <w:t>sigmoid</w:t>
      </w:r>
      <w:r w:rsidR="009965EE">
        <w:rPr>
          <w:rFonts w:hint="eastAsia"/>
        </w:rPr>
        <w:t>函数更高的运算效率，</w:t>
      </w:r>
      <w:r w:rsidR="000D7F97">
        <w:rPr>
          <w:rFonts w:hint="eastAsia"/>
        </w:rPr>
        <w:t>是很有潜力的激活函数。</w:t>
      </w:r>
    </w:p>
    <w:p w14:paraId="7B4C048D" w14:textId="77777777" w:rsidR="00CE2518" w:rsidRPr="00CE2518" w:rsidRDefault="00CE2518" w:rsidP="00D45910">
      <w:pPr>
        <w:spacing w:line="400" w:lineRule="exact"/>
        <w:ind w:firstLineChars="200" w:firstLine="444"/>
      </w:pPr>
    </w:p>
    <w:p w14:paraId="54615B8E" w14:textId="77777777" w:rsidR="009965EE" w:rsidRDefault="009965EE" w:rsidP="009965EE">
      <w:pPr>
        <w:pStyle w:val="1"/>
        <w:spacing w:before="580" w:after="580"/>
      </w:pPr>
      <w:r>
        <w:rPr>
          <w:rFonts w:hint="eastAsia"/>
        </w:rPr>
        <w:t>训练过程</w:t>
      </w:r>
    </w:p>
    <w:p w14:paraId="442B8E6A" w14:textId="0E23A383" w:rsidR="009A703D" w:rsidRDefault="009965EE" w:rsidP="009965EE">
      <w:pPr>
        <w:pStyle w:val="2"/>
        <w:spacing w:before="290" w:after="290"/>
      </w:pPr>
      <w:r>
        <w:rPr>
          <w:rFonts w:hint="eastAsia"/>
        </w:rPr>
        <w:t>激活函数为</w:t>
      </w:r>
      <w:r>
        <w:rPr>
          <w:rFonts w:hint="eastAsia"/>
        </w:rPr>
        <w:t>Sigmoid</w:t>
      </w:r>
      <w:r>
        <w:rPr>
          <w:rFonts w:hint="eastAsia"/>
        </w:rPr>
        <w:t>函数的</w:t>
      </w:r>
      <w:r w:rsidR="009A703D">
        <w:rPr>
          <w:rFonts w:hint="eastAsia"/>
        </w:rPr>
        <w:t>全连接神经网络</w:t>
      </w:r>
      <w:r>
        <w:rPr>
          <w:rFonts w:hint="eastAsia"/>
        </w:rPr>
        <w:t>训练</w:t>
      </w:r>
    </w:p>
    <w:p w14:paraId="36E51BA5" w14:textId="37E5FC24" w:rsidR="00BA7063" w:rsidRDefault="00BA7063" w:rsidP="00BA7063">
      <w:pPr>
        <w:pStyle w:val="3"/>
        <w:spacing w:before="145" w:after="145"/>
      </w:pPr>
      <w:r>
        <w:rPr>
          <w:rFonts w:hint="eastAsia"/>
        </w:rPr>
        <w:t>基本参数</w:t>
      </w:r>
    </w:p>
    <w:p w14:paraId="08448A75" w14:textId="37B50DD3" w:rsidR="009A703D" w:rsidRDefault="009A703D" w:rsidP="00927A68">
      <w:pPr>
        <w:spacing w:line="400" w:lineRule="exact"/>
        <w:ind w:firstLineChars="200" w:firstLine="444"/>
      </w:pPr>
      <w:r>
        <w:rPr>
          <w:rFonts w:hint="eastAsia"/>
        </w:rPr>
        <w:t>对于该网络，</w:t>
      </w:r>
      <w:r w:rsidR="00251833">
        <w:rPr>
          <w:rFonts w:hint="eastAsia"/>
        </w:rPr>
        <w:t>初始</w:t>
      </w:r>
      <w:r w:rsidR="00BA7063">
        <w:rPr>
          <w:rFonts w:hint="eastAsia"/>
        </w:rPr>
        <w:t>详细参数如下表</w:t>
      </w:r>
    </w:p>
    <w:p w14:paraId="37E0189E" w14:textId="77777777" w:rsidR="00251833" w:rsidRPr="00251833" w:rsidRDefault="00251833" w:rsidP="009A703D">
      <w:pPr>
        <w:rPr>
          <w:rFonts w:hint="eastAsi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84"/>
        <w:gridCol w:w="3885"/>
      </w:tblGrid>
      <w:tr w:rsidR="00BA7063" w14:paraId="0CC3EEC1" w14:textId="77777777" w:rsidTr="00BA7063">
        <w:tc>
          <w:tcPr>
            <w:tcW w:w="3884" w:type="dxa"/>
          </w:tcPr>
          <w:p w14:paraId="1E66A036" w14:textId="71A729E8" w:rsidR="00BA7063" w:rsidRDefault="00BA7063" w:rsidP="009A703D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lpha</w:t>
            </w:r>
            <w:r>
              <w:rPr>
                <w:rFonts w:hint="eastAsia"/>
              </w:rPr>
              <w:t>（学习率）</w:t>
            </w:r>
          </w:p>
        </w:tc>
        <w:tc>
          <w:tcPr>
            <w:tcW w:w="3885" w:type="dxa"/>
          </w:tcPr>
          <w:p w14:paraId="621CFA87" w14:textId="7C01B7A5" w:rsidR="00BA7063" w:rsidRDefault="00BA7063" w:rsidP="009A703D">
            <w:pPr>
              <w:rPr>
                <w:rFonts w:hint="eastAsia"/>
              </w:rPr>
            </w:pPr>
            <w:r>
              <w:rPr>
                <w:rFonts w:hint="eastAsia"/>
              </w:rPr>
              <w:t>0.0</w:t>
            </w:r>
            <w:r>
              <w:t>05</w:t>
            </w:r>
          </w:p>
        </w:tc>
      </w:tr>
      <w:tr w:rsidR="00251833" w14:paraId="18EB558B" w14:textId="77777777" w:rsidTr="00BA7063">
        <w:tc>
          <w:tcPr>
            <w:tcW w:w="3884" w:type="dxa"/>
          </w:tcPr>
          <w:p w14:paraId="2E04B55E" w14:textId="18BA3101" w:rsidR="00251833" w:rsidRDefault="00251833" w:rsidP="009A703D"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初始化</w:t>
            </w:r>
            <w:r w:rsidR="00EC2553">
              <w:rPr>
                <w:rFonts w:hint="eastAsia"/>
              </w:rPr>
              <w:t>公式</w:t>
            </w:r>
          </w:p>
        </w:tc>
        <w:tc>
          <w:tcPr>
            <w:tcW w:w="3885" w:type="dxa"/>
          </w:tcPr>
          <w:p w14:paraId="05AEAB39" w14:textId="227EBC27" w:rsidR="00251833" w:rsidRDefault="00EC2553" w:rsidP="009A703D">
            <w:pPr>
              <w:rPr>
                <w:rFonts w:hint="eastAsia"/>
              </w:rPr>
            </w:pPr>
            <w:r w:rsidRPr="00EC2553">
              <w:t xml:space="preserve"> </w:t>
            </w:r>
            <w:r w:rsidRPr="00EC2553">
              <w:rPr>
                <w:sz w:val="20"/>
              </w:rPr>
              <w:t xml:space="preserve"> w{l} = 0.1 * randn(layer_size(l+1,1), sum(layer_size(l,:)));</w:t>
            </w:r>
          </w:p>
        </w:tc>
      </w:tr>
      <w:tr w:rsidR="00BA7063" w14:paraId="1DA2F14C" w14:textId="77777777" w:rsidTr="00BA7063">
        <w:tc>
          <w:tcPr>
            <w:tcW w:w="3884" w:type="dxa"/>
          </w:tcPr>
          <w:p w14:paraId="366EC54F" w14:textId="5ACE15A3" w:rsidR="00BA7063" w:rsidRDefault="00BA7063" w:rsidP="009A703D">
            <w:r>
              <w:t>T</w:t>
            </w:r>
            <w:r>
              <w:rPr>
                <w:rFonts w:hint="eastAsia"/>
              </w:rPr>
              <w:t>rain</w:t>
            </w:r>
            <w:r>
              <w:t>_size(</w:t>
            </w:r>
            <w:r>
              <w:rPr>
                <w:rFonts w:hint="eastAsia"/>
              </w:rPr>
              <w:t>训练集大小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52944835" w14:textId="7ECB4231" w:rsidR="00BA7063" w:rsidRDefault="00BA7063" w:rsidP="009A703D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3257</w:t>
            </w:r>
          </w:p>
        </w:tc>
      </w:tr>
      <w:tr w:rsidR="00BA7063" w14:paraId="60F4334E" w14:textId="77777777" w:rsidTr="00BA7063">
        <w:tc>
          <w:tcPr>
            <w:tcW w:w="3884" w:type="dxa"/>
          </w:tcPr>
          <w:p w14:paraId="53AB1031" w14:textId="5C4ED7B3" w:rsidR="00BA7063" w:rsidRDefault="00BA7063" w:rsidP="009A703D">
            <w:pPr>
              <w:rPr>
                <w:rFonts w:hint="eastAsia"/>
              </w:rPr>
            </w:pPr>
            <w:r>
              <w:t>Mini_batch(</w:t>
            </w:r>
            <w:r>
              <w:rPr>
                <w:rFonts w:hint="eastAsia"/>
              </w:rPr>
              <w:t>取样大小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64991CD6" w14:textId="443F3E7A" w:rsidR="00BA7063" w:rsidRDefault="00BA7063" w:rsidP="009A703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BA7063" w14:paraId="1D790489" w14:textId="77777777" w:rsidTr="00BA7063">
        <w:tc>
          <w:tcPr>
            <w:tcW w:w="3884" w:type="dxa"/>
          </w:tcPr>
          <w:p w14:paraId="136110F4" w14:textId="2E38E11D" w:rsidR="00BA7063" w:rsidRDefault="00BA7063" w:rsidP="00BA7063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ayer</w:t>
            </w:r>
            <w:r>
              <w:t>_size</w:t>
            </w:r>
            <w:r>
              <w:rPr>
                <w:rFonts w:hint="eastAsia"/>
              </w:rPr>
              <w:t>（神经元数量）</w:t>
            </w:r>
          </w:p>
        </w:tc>
        <w:tc>
          <w:tcPr>
            <w:tcW w:w="3885" w:type="dxa"/>
          </w:tcPr>
          <w:p w14:paraId="0DD41D69" w14:textId="4B4F0CE5" w:rsidR="00BA7063" w:rsidRDefault="00BA7063" w:rsidP="009A703D">
            <w:pPr>
              <w:rPr>
                <w:rFonts w:hint="eastAsia"/>
              </w:rPr>
            </w:pPr>
            <w:r>
              <w:t>[1024,512,256,64,10]</w:t>
            </w:r>
          </w:p>
        </w:tc>
      </w:tr>
      <w:tr w:rsidR="00BA7063" w14:paraId="57391EF2" w14:textId="77777777" w:rsidTr="00BA7063">
        <w:tc>
          <w:tcPr>
            <w:tcW w:w="3884" w:type="dxa"/>
          </w:tcPr>
          <w:p w14:paraId="46AFC8DF" w14:textId="384FCD5F" w:rsidR="00BA7063" w:rsidRDefault="00BA7063" w:rsidP="009A703D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（网络层数）</w:t>
            </w:r>
          </w:p>
        </w:tc>
        <w:tc>
          <w:tcPr>
            <w:tcW w:w="3885" w:type="dxa"/>
          </w:tcPr>
          <w:p w14:paraId="60B9E954" w14:textId="4A92909A" w:rsidR="00BA7063" w:rsidRDefault="00BA7063" w:rsidP="009A703D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CF1FDF" w14:paraId="0CC2F54D" w14:textId="77777777" w:rsidTr="00BA7063">
        <w:tc>
          <w:tcPr>
            <w:tcW w:w="3884" w:type="dxa"/>
          </w:tcPr>
          <w:p w14:paraId="43787CA8" w14:textId="11DF6465" w:rsidR="00CF1FDF" w:rsidRDefault="00CF1FDF" w:rsidP="009A703D">
            <w:pPr>
              <w:rPr>
                <w:rFonts w:hint="eastAsia"/>
              </w:rPr>
            </w:pPr>
            <w:r>
              <w:t>Cost function</w:t>
            </w:r>
          </w:p>
        </w:tc>
        <w:tc>
          <w:tcPr>
            <w:tcW w:w="3885" w:type="dxa"/>
          </w:tcPr>
          <w:p w14:paraId="00530A68" w14:textId="55C41986" w:rsidR="00CF1FDF" w:rsidRDefault="00CF1FDF" w:rsidP="009A703D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SE</w:t>
            </w:r>
          </w:p>
        </w:tc>
      </w:tr>
    </w:tbl>
    <w:p w14:paraId="57C52133" w14:textId="5FBA7436" w:rsidR="00BA7063" w:rsidRDefault="00A4199C" w:rsidP="00927A68">
      <w:pPr>
        <w:spacing w:line="400" w:lineRule="exact"/>
        <w:ind w:firstLineChars="200" w:firstLine="444"/>
      </w:pPr>
      <w:r>
        <w:rPr>
          <w:rFonts w:hint="eastAsia"/>
        </w:rPr>
        <w:t>所有层的激活函数均为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0E4AC2">
        <w:rPr>
          <w:rFonts w:hint="eastAsia"/>
        </w:rPr>
        <w:t>，网络结构如下：</w:t>
      </w:r>
    </w:p>
    <w:p w14:paraId="35FABD50" w14:textId="2AB32EBC" w:rsidR="003B4DE4" w:rsidRDefault="003B4DE4" w:rsidP="009A703D"/>
    <w:p w14:paraId="37149D31" w14:textId="6563169E" w:rsidR="003B4DE4" w:rsidRDefault="003B4DE4" w:rsidP="00CF1FDF">
      <w:pPr>
        <w:jc w:val="center"/>
        <w:rPr>
          <w:rFonts w:hint="eastAsia"/>
        </w:rPr>
      </w:pPr>
      <w:r>
        <w:rPr>
          <w:noProof/>
        </w:rPr>
      </w:r>
      <w:r w:rsidR="00CF1FDF">
        <w:pict w14:anchorId="0633A41D">
          <v:group id="_x0000_s1030" editas="canvas" style="width:315.65pt;height:192.5pt;mso-position-horizontal-relative:char;mso-position-vertical-relative:line" coordorigin="1976,8890" coordsize="6313,385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976;top:8890;width:6313;height:3850" o:preferrelative="f">
              <v:fill o:detectmouseclick="t"/>
              <v:path o:extrusionok="t" o:connecttype="none"/>
              <o:lock v:ext="edit" text="t"/>
            </v:shape>
            <v:roundrect id="_x0000_s1031" style="position:absolute;left:3936;top:9120;width:2272;height:455" arcsize="10923f">
              <v:textbox style="mso-next-textbox:#_x0000_s1031">
                <w:txbxContent>
                  <w:p w14:paraId="5832D1D6" w14:textId="1EBA27A3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 w:rsidRPr="000E4AC2">
                      <w:rPr>
                        <w:rFonts w:hint="eastAsia"/>
                        <w:b/>
                        <w:sz w:val="15"/>
                      </w:rPr>
                      <w:t>Sigmoid</w:t>
                    </w:r>
                  </w:p>
                  <w:p w14:paraId="791A1B9A" w14:textId="2C012BAE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>The number of neurons: 1024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3" type="#_x0000_t32" style="position:absolute;left:5072;top:9575;width:1;height:302" o:connectortype="straight">
              <v:stroke endarrow="block"/>
            </v:shape>
            <v:roundrect id="_x0000_s1034" style="position:absolute;left:3936;top:9877;width:2272;height:455" arcsize="10923f">
              <v:textbox style="mso-next-textbox:#_x0000_s1034">
                <w:txbxContent>
                  <w:p w14:paraId="1C661058" w14:textId="77777777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 w:rsidRPr="000E4AC2">
                      <w:rPr>
                        <w:rFonts w:hint="eastAsia"/>
                        <w:b/>
                        <w:sz w:val="15"/>
                      </w:rPr>
                      <w:t>Sigmoid</w:t>
                    </w:r>
                  </w:p>
                  <w:p w14:paraId="128DB4CC" w14:textId="23656895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>The number of neurons:</w:t>
                    </w:r>
                    <w:r>
                      <w:rPr>
                        <w:sz w:val="15"/>
                      </w:rPr>
                      <w:t>512</w:t>
                    </w:r>
                  </w:p>
                </w:txbxContent>
              </v:textbox>
            </v:roundrect>
            <v:roundrect id="_x0000_s1035" style="position:absolute;left:3936;top:10540;width:2272;height:455" arcsize="10923f">
              <v:textbox style="mso-next-textbox:#_x0000_s1035">
                <w:txbxContent>
                  <w:p w14:paraId="403D0C91" w14:textId="77777777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 w:rsidRPr="000E4AC2">
                      <w:rPr>
                        <w:rFonts w:hint="eastAsia"/>
                        <w:b/>
                        <w:sz w:val="15"/>
                      </w:rPr>
                      <w:t>Sigmoid</w:t>
                    </w:r>
                  </w:p>
                  <w:p w14:paraId="0117DA6A" w14:textId="7B3E82AB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>The number of neurons:</w:t>
                    </w:r>
                    <w:r>
                      <w:rPr>
                        <w:sz w:val="15"/>
                      </w:rPr>
                      <w:t>256</w:t>
                    </w:r>
                  </w:p>
                </w:txbxContent>
              </v:textbox>
            </v:roundrect>
            <v:roundrect id="_x0000_s1036" style="position:absolute;left:3936;top:11217;width:2272;height:454" arcsize="10923f">
              <v:textbox style="mso-next-textbox:#_x0000_s1036">
                <w:txbxContent>
                  <w:p w14:paraId="659CE736" w14:textId="77777777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 w:rsidRPr="000E4AC2">
                      <w:rPr>
                        <w:rFonts w:hint="eastAsia"/>
                        <w:b/>
                        <w:sz w:val="15"/>
                      </w:rPr>
                      <w:t>Sigmoid</w:t>
                    </w:r>
                  </w:p>
                  <w:p w14:paraId="4F5EFACD" w14:textId="60A2F876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 xml:space="preserve">The number of neurons: </w:t>
                    </w:r>
                    <w:r>
                      <w:rPr>
                        <w:sz w:val="15"/>
                      </w:rPr>
                      <w:t>64</w:t>
                    </w:r>
                  </w:p>
                </w:txbxContent>
              </v:textbox>
            </v:roundrect>
            <v:roundrect id="_x0000_s1037" style="position:absolute;left:3936;top:11949;width:2272;height:454" arcsize="10923f">
              <v:textbox style="mso-next-textbox:#_x0000_s1037">
                <w:txbxContent>
                  <w:p w14:paraId="0DFA3732" w14:textId="77777777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 w:rsidRPr="000E4AC2">
                      <w:rPr>
                        <w:rFonts w:hint="eastAsia"/>
                        <w:b/>
                        <w:sz w:val="15"/>
                      </w:rPr>
                      <w:t>Sigmoid</w:t>
                    </w:r>
                  </w:p>
                  <w:p w14:paraId="53242FC9" w14:textId="6804261F" w:rsidR="003D5B4F" w:rsidRPr="000E4AC2" w:rsidRDefault="003D5B4F" w:rsidP="000E4AC2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 xml:space="preserve">The number of neurons: </w:t>
                    </w:r>
                    <w:r>
                      <w:rPr>
                        <w:sz w:val="15"/>
                      </w:rPr>
                      <w:t>10</w:t>
                    </w:r>
                  </w:p>
                </w:txbxContent>
              </v:textbox>
            </v:roundrect>
            <v:shape id="_x0000_s1039" type="#_x0000_t32" style="position:absolute;left:5072;top:10332;width:1;height:208" o:connectortype="straight">
              <v:stroke endarrow="block"/>
            </v:shape>
            <v:shape id="_x0000_s1040" type="#_x0000_t32" style="position:absolute;left:5072;top:10995;width:1;height:222" o:connectortype="straight">
              <v:stroke endarrow="block"/>
            </v:shape>
            <v:shape id="_x0000_s1041" type="#_x0000_t32" style="position:absolute;left:5072;top:11671;width:1;height:278" o:connectortype="straight">
              <v:stroke endarrow="block"/>
            </v:shape>
            <v:shape id="_x0000_s1042" type="#_x0000_t32" style="position:absolute;left:6208;top:12176;width:386;height:6" o:connectortype="straight">
              <v:stroke endarrow="block"/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43" type="#_x0000_t110" style="position:absolute;left:6594;top:11809;width:1409;height:745">
              <v:textbox>
                <w:txbxContent>
                  <w:p w14:paraId="290E543D" w14:textId="788E6D59" w:rsidR="003D5B4F" w:rsidRPr="000E4AC2" w:rsidRDefault="003D5B4F">
                    <w:pPr>
                      <w:rPr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output</w:t>
                    </w:r>
                  </w:p>
                </w:txbxContent>
              </v:textbox>
            </v:shape>
            <v:shape id="_x0000_s1044" type="#_x0000_t110" style="position:absolute;left:2091;top:8972;width:1409;height:745">
              <v:textbox>
                <w:txbxContent>
                  <w:p w14:paraId="107A6BC0" w14:textId="684C0A2D" w:rsidR="003D5B4F" w:rsidRPr="000E4AC2" w:rsidRDefault="003D5B4F">
                    <w:pPr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in</w:t>
                    </w:r>
                    <w:r w:rsidRPr="000E4AC2">
                      <w:rPr>
                        <w:rFonts w:hint="eastAsia"/>
                        <w:sz w:val="15"/>
                      </w:rPr>
                      <w:t>tput</w:t>
                    </w:r>
                  </w:p>
                </w:txbxContent>
              </v:textbox>
            </v:shape>
            <v:shape id="_x0000_s1045" type="#_x0000_t32" style="position:absolute;left:3500;top:9345;width:436;height:3" o:connectortype="straight">
              <v:stroke endarrow="block"/>
            </v:shape>
            <w10:anchorlock/>
          </v:group>
        </w:pict>
      </w:r>
    </w:p>
    <w:p w14:paraId="740D1040" w14:textId="3A60BE5D" w:rsidR="00A4199C" w:rsidRDefault="00A4199C" w:rsidP="00A4199C">
      <w:pPr>
        <w:pStyle w:val="3"/>
        <w:spacing w:before="145" w:after="145"/>
      </w:pPr>
      <w:r>
        <w:rPr>
          <w:rFonts w:hint="eastAsia"/>
        </w:rPr>
        <w:t>训练情况</w:t>
      </w:r>
    </w:p>
    <w:p w14:paraId="147A0AC2" w14:textId="26374D0D" w:rsidR="00A4199C" w:rsidRDefault="008F56E2" w:rsidP="00927A68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首先的</w:t>
      </w:r>
      <w:r>
        <w:rPr>
          <w:rFonts w:hint="eastAsia"/>
        </w:rPr>
        <w:t>max_epoch</w:t>
      </w:r>
      <w:r>
        <w:rPr>
          <w:rFonts w:hint="eastAsia"/>
        </w:rPr>
        <w:t>设定为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次进行尝试训练。</w:t>
      </w:r>
      <w:r w:rsidR="00A4199C">
        <w:rPr>
          <w:rFonts w:hint="eastAsia"/>
        </w:rPr>
        <w:t>在开始的第一次输入训练集时，</w:t>
      </w:r>
      <w:r w:rsidR="00A4199C">
        <w:rPr>
          <w:rFonts w:hint="eastAsia"/>
        </w:rPr>
        <w:t>cost_</w:t>
      </w:r>
      <w:r w:rsidR="00A4199C">
        <w:t>function</w:t>
      </w:r>
      <w:r w:rsidR="00A4199C">
        <w:rPr>
          <w:rFonts w:hint="eastAsia"/>
        </w:rPr>
        <w:t>有指数级大幅下降的趋势，随后长期稳定在</w:t>
      </w:r>
      <w:r w:rsidR="00A4199C">
        <w:rPr>
          <w:rFonts w:hint="eastAsia"/>
        </w:rPr>
        <w:t>0</w:t>
      </w:r>
      <w:r w:rsidR="00A4199C">
        <w:t>.45</w:t>
      </w:r>
      <w:r w:rsidR="00A4199C">
        <w:rPr>
          <w:rFonts w:hint="eastAsia"/>
        </w:rPr>
        <w:t>左右震荡，</w:t>
      </w:r>
      <w:r w:rsidR="00A4199C">
        <w:rPr>
          <w:rFonts w:hint="eastAsia"/>
        </w:rPr>
        <w:t>Accuracy</w:t>
      </w:r>
      <w:r w:rsidR="00A4199C">
        <w:rPr>
          <w:rFonts w:hint="eastAsia"/>
        </w:rPr>
        <w:t>也在</w:t>
      </w:r>
      <w:r w:rsidR="00A4199C">
        <w:rPr>
          <w:rFonts w:hint="eastAsia"/>
        </w:rPr>
        <w:t>2</w:t>
      </w:r>
      <w:r w:rsidR="00A4199C">
        <w:t>0</w:t>
      </w:r>
      <w:r w:rsidR="00A4199C">
        <w:rPr>
          <w:rFonts w:hint="eastAsia"/>
        </w:rPr>
        <w:t>%</w:t>
      </w:r>
      <w:r w:rsidR="00A4199C">
        <w:rPr>
          <w:rFonts w:hint="eastAsia"/>
        </w:rPr>
        <w:t>左右震荡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_Ref57971584 \h</w:instrText>
      </w:r>
      <w:r>
        <w:instrText xml:space="preserve">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1</w:t>
      </w:r>
      <w:r>
        <w:rPr>
          <w:rFonts w:hint="eastAsia"/>
        </w:rPr>
        <w:t>所示。</w:t>
      </w:r>
      <w:r>
        <w:t xml:space="preserve"> </w:t>
      </w:r>
      <w:r>
        <w:rPr>
          <w:rFonts w:hint="eastAsia"/>
        </w:rPr>
        <w:t>第一次输入训练集的</w:t>
      </w:r>
      <w:r>
        <w:rPr>
          <w:rFonts w:hint="eastAsia"/>
        </w:rPr>
        <w:t>cost_</w:t>
      </w:r>
      <w:r>
        <w:t>function</w:t>
      </w:r>
      <w:r>
        <w:fldChar w:fldCharType="end"/>
      </w:r>
      <w:r w:rsidR="00A4199C">
        <w:rPr>
          <w:rFonts w:hint="eastAsia"/>
        </w:rPr>
        <w:t>。在前</w:t>
      </w:r>
      <w:r w:rsidR="00A4199C">
        <w:rPr>
          <w:rFonts w:hint="eastAsia"/>
        </w:rPr>
        <w:t>2</w:t>
      </w:r>
      <w:r w:rsidR="00A4199C">
        <w:t>0</w:t>
      </w:r>
      <w:r w:rsidR="00A4199C">
        <w:rPr>
          <w:rFonts w:hint="eastAsia"/>
        </w:rPr>
        <w:t>次输入训练集基本都稳定在该水平，没有呈现进一步收敛的趋势。</w:t>
      </w:r>
    </w:p>
    <w:p w14:paraId="780A4FA1" w14:textId="77777777" w:rsidR="00A4199C" w:rsidRDefault="00A4199C" w:rsidP="00A4199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06A559" wp14:editId="2A430B4F">
            <wp:extent cx="2238821" cy="1983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前期的cost function快速收敛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24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CCDA" w14:textId="5F3DA3F6" w:rsidR="00A4199C" w:rsidRDefault="00A4199C" w:rsidP="00A4199C">
      <w:pPr>
        <w:pStyle w:val="ae"/>
        <w:jc w:val="center"/>
      </w:pPr>
      <w:bookmarkStart w:id="29" w:name="_Ref579715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</w:t>
      </w:r>
      <w:r w:rsidR="00C07A3B">
        <w:fldChar w:fldCharType="end"/>
      </w:r>
      <w:r>
        <w:t xml:space="preserve"> </w:t>
      </w:r>
      <w:r>
        <w:rPr>
          <w:rFonts w:hint="eastAsia"/>
        </w:rPr>
        <w:t>第一次输入训练集的</w:t>
      </w:r>
      <w:r>
        <w:rPr>
          <w:rFonts w:hint="eastAsia"/>
        </w:rPr>
        <w:t>cost_</w:t>
      </w:r>
      <w:r>
        <w:t>function</w:t>
      </w:r>
      <w:bookmarkEnd w:id="29"/>
    </w:p>
    <w:p w14:paraId="77E5D152" w14:textId="77777777" w:rsidR="008F56E2" w:rsidRDefault="008F56E2" w:rsidP="00A4199C"/>
    <w:p w14:paraId="421EAFED" w14:textId="534A59D0" w:rsidR="00A4199C" w:rsidRDefault="00A4199C" w:rsidP="00927A68">
      <w:pPr>
        <w:spacing w:line="400" w:lineRule="exact"/>
        <w:ind w:firstLineChars="200" w:firstLine="444"/>
      </w:pPr>
      <w:r>
        <w:rPr>
          <w:rFonts w:hint="eastAsia"/>
        </w:rPr>
        <w:t>在一度认为模型设计有误，</w:t>
      </w:r>
      <w:r w:rsidR="008F56E2">
        <w:rPr>
          <w:rFonts w:hint="eastAsia"/>
        </w:rPr>
        <w:t>准备</w:t>
      </w:r>
      <w:r>
        <w:rPr>
          <w:rFonts w:hint="eastAsia"/>
        </w:rPr>
        <w:t>停止训练之前，在第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次输入训练集时，</w:t>
      </w:r>
      <w:r>
        <w:rPr>
          <w:rFonts w:hint="eastAsia"/>
        </w:rPr>
        <w:t>cost_function</w:t>
      </w:r>
      <w:r>
        <w:rPr>
          <w:rFonts w:hint="eastAsia"/>
        </w:rPr>
        <w:t>突然开始下降</w:t>
      </w:r>
      <w:r w:rsidR="008F56E2">
        <w:rPr>
          <w:rFonts w:hint="eastAsia"/>
        </w:rPr>
        <w:t>，重新收敛</w:t>
      </w:r>
      <w:r>
        <w:rPr>
          <w:rFonts w:hint="eastAsia"/>
        </w:rPr>
        <w:t>，</w:t>
      </w:r>
      <w:r w:rsidR="008F56E2">
        <w:rPr>
          <w:rFonts w:hint="eastAsia"/>
        </w:rPr>
        <w:t>如</w:t>
      </w:r>
      <w:r w:rsidR="008F56E2">
        <w:fldChar w:fldCharType="begin"/>
      </w:r>
      <w:r w:rsidR="008F56E2">
        <w:instrText xml:space="preserve"> </w:instrText>
      </w:r>
      <w:r w:rsidR="008F56E2">
        <w:rPr>
          <w:rFonts w:hint="eastAsia"/>
        </w:rPr>
        <w:instrText>REF _Ref57971746 \h</w:instrText>
      </w:r>
      <w:r w:rsidR="008F56E2">
        <w:instrText xml:space="preserve"> </w:instrText>
      </w:r>
      <w:r w:rsidR="00927A68">
        <w:instrText xml:space="preserve"> \* MERGEFORMAT </w:instrText>
      </w:r>
      <w:r w:rsidR="008F56E2">
        <w:fldChar w:fldCharType="separate"/>
      </w:r>
      <w:r w:rsidR="008F56E2">
        <w:rPr>
          <w:rFonts w:hint="eastAsia"/>
        </w:rPr>
        <w:t>图</w:t>
      </w:r>
      <w:r w:rsidR="008F56E2">
        <w:rPr>
          <w:rFonts w:hint="eastAsia"/>
        </w:rPr>
        <w:t xml:space="preserve"> </w:t>
      </w:r>
      <w:r w:rsidR="008F56E2">
        <w:t>5</w:t>
      </w:r>
      <w:r w:rsidR="008F56E2">
        <w:noBreakHyphen/>
        <w:t>2</w:t>
      </w:r>
      <w:r w:rsidR="008F56E2">
        <w:fldChar w:fldCharType="end"/>
      </w:r>
      <w:r w:rsidR="008F56E2">
        <w:rPr>
          <w:rFonts w:hint="eastAsia"/>
        </w:rPr>
        <w:t>显示过程。</w:t>
      </w:r>
    </w:p>
    <w:p w14:paraId="66645980" w14:textId="77777777" w:rsidR="00927A68" w:rsidRDefault="00927A68" w:rsidP="00927A68">
      <w:pPr>
        <w:spacing w:line="400" w:lineRule="exact"/>
        <w:ind w:firstLineChars="200" w:firstLine="444"/>
        <w:rPr>
          <w:rFonts w:hint="eastAsia"/>
        </w:rPr>
      </w:pPr>
    </w:p>
    <w:p w14:paraId="3F84783E" w14:textId="77777777" w:rsidR="008F56E2" w:rsidRDefault="008F56E2" w:rsidP="008F56E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568972" wp14:editId="48403C42">
            <wp:extent cx="2688222" cy="23810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次训练突然收敛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52" cy="23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0323" w14:textId="6DE302FF" w:rsidR="008F56E2" w:rsidRDefault="008F56E2" w:rsidP="008F56E2">
      <w:pPr>
        <w:pStyle w:val="ae"/>
        <w:jc w:val="center"/>
      </w:pPr>
      <w:bookmarkStart w:id="30" w:name="_Ref5797174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2</w:t>
      </w:r>
      <w:r w:rsidR="00C07A3B">
        <w:fldChar w:fldCharType="end"/>
      </w:r>
      <w:bookmarkEnd w:id="30"/>
      <w:r>
        <w:t xml:space="preserve"> </w:t>
      </w:r>
      <w:r>
        <w:rPr>
          <w:rFonts w:hint="eastAsia"/>
        </w:rPr>
        <w:t>在第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次输入附近，</w:t>
      </w:r>
      <w:r>
        <w:rPr>
          <w:rFonts w:hint="eastAsia"/>
        </w:rPr>
        <w:t>cost</w:t>
      </w:r>
      <w:r>
        <w:t>_funtion</w:t>
      </w:r>
      <w:r>
        <w:rPr>
          <w:rFonts w:hint="eastAsia"/>
        </w:rPr>
        <w:t>开始重新收敛</w:t>
      </w:r>
    </w:p>
    <w:p w14:paraId="3812F1F8" w14:textId="77777777" w:rsidR="008F56E2" w:rsidRPr="008F56E2" w:rsidRDefault="008F56E2" w:rsidP="00927A68">
      <w:pPr>
        <w:spacing w:line="400" w:lineRule="exact"/>
        <w:ind w:firstLineChars="200" w:firstLine="444"/>
        <w:rPr>
          <w:rFonts w:hint="eastAsia"/>
        </w:rPr>
      </w:pPr>
    </w:p>
    <w:p w14:paraId="50DD3C03" w14:textId="0CD18BBE" w:rsidR="008F56E2" w:rsidRDefault="008F56E2" w:rsidP="00927A68">
      <w:pPr>
        <w:spacing w:line="400" w:lineRule="exact"/>
        <w:ind w:firstLineChars="200" w:firstLine="444"/>
      </w:pPr>
      <w:r>
        <w:rPr>
          <w:rFonts w:hint="eastAsia"/>
        </w:rPr>
        <w:t>在此基础上，连续追加了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次输入训练集的训练过程，在总计</w:t>
      </w:r>
      <w:r>
        <w:rPr>
          <w:rFonts w:hint="eastAsia"/>
        </w:rPr>
        <w:t>7</w:t>
      </w:r>
      <w:r>
        <w:t>5</w:t>
      </w:r>
      <w:r>
        <w:rPr>
          <w:rFonts w:hint="eastAsia"/>
        </w:rPr>
        <w:t>次训练时获得了测试集正确率</w:t>
      </w:r>
      <w:r>
        <w:rPr>
          <w:rFonts w:hint="eastAsia"/>
        </w:rPr>
        <w:t>7</w:t>
      </w:r>
      <w:r>
        <w:t>4.11</w:t>
      </w:r>
      <w:r>
        <w:rPr>
          <w:rFonts w:hint="eastAsia"/>
        </w:rPr>
        <w:t>%</w:t>
      </w:r>
      <w:r>
        <w:rPr>
          <w:rFonts w:hint="eastAsia"/>
        </w:rPr>
        <w:t>的训练结果，如</w:t>
      </w:r>
      <w:r w:rsidR="00EC2553">
        <w:fldChar w:fldCharType="begin"/>
      </w:r>
      <w:r w:rsidR="00EC2553">
        <w:instrText xml:space="preserve"> </w:instrText>
      </w:r>
      <w:r w:rsidR="00EC2553">
        <w:rPr>
          <w:rFonts w:hint="eastAsia"/>
        </w:rPr>
        <w:instrText>REF _Ref57977426 \h</w:instrText>
      </w:r>
      <w:r w:rsidR="00EC2553">
        <w:instrText xml:space="preserve"> </w:instrText>
      </w:r>
      <w:r w:rsidR="00927A68">
        <w:instrText xml:space="preserve"> \* MERGEFORMAT </w:instrText>
      </w:r>
      <w:r w:rsidR="00EC2553">
        <w:fldChar w:fldCharType="separate"/>
      </w:r>
      <w:r w:rsidR="00EC2553">
        <w:rPr>
          <w:rFonts w:hint="eastAsia"/>
        </w:rPr>
        <w:t>图</w:t>
      </w:r>
      <w:r w:rsidR="00EC2553">
        <w:rPr>
          <w:rFonts w:hint="eastAsia"/>
        </w:rPr>
        <w:t xml:space="preserve"> </w:t>
      </w:r>
      <w:r w:rsidR="00EC2553">
        <w:t>5</w:t>
      </w:r>
      <w:r w:rsidR="00EC2553">
        <w:noBreakHyphen/>
        <w:t>3</w:t>
      </w:r>
      <w:r w:rsidR="00EC2553">
        <w:fldChar w:fldCharType="end"/>
      </w:r>
      <w:r w:rsidR="00EC2553">
        <w:rPr>
          <w:rFonts w:hint="eastAsia"/>
        </w:rPr>
        <w:t>所示</w:t>
      </w:r>
      <w:r>
        <w:rPr>
          <w:rFonts w:hint="eastAsia"/>
        </w:rPr>
        <w:t>。验证了整个模型可以得到尚可的分类结果</w:t>
      </w:r>
      <w:r w:rsidR="00EC2553">
        <w:rPr>
          <w:rFonts w:hint="eastAsia"/>
        </w:rPr>
        <w:t>，此时大约花费时间</w:t>
      </w:r>
      <w:r w:rsidR="00EC2553">
        <w:rPr>
          <w:rFonts w:hint="eastAsia"/>
        </w:rPr>
        <w:t>1</w:t>
      </w:r>
      <w:r w:rsidR="00EC2553">
        <w:t>0</w:t>
      </w:r>
      <w:r w:rsidR="00EC2553">
        <w:rPr>
          <w:rFonts w:hint="eastAsia"/>
        </w:rPr>
        <w:t>分钟左右</w:t>
      </w:r>
    </w:p>
    <w:p w14:paraId="4431BCDF" w14:textId="0132B34F" w:rsidR="00EC2553" w:rsidRDefault="00EC2553" w:rsidP="00927A68">
      <w:pPr>
        <w:spacing w:line="400" w:lineRule="exact"/>
        <w:ind w:firstLineChars="200" w:firstLine="444"/>
        <w:rPr>
          <w:rFonts w:hint="eastAsia"/>
        </w:rPr>
      </w:pPr>
    </w:p>
    <w:p w14:paraId="60FDC63B" w14:textId="77777777" w:rsidR="008F56E2" w:rsidRDefault="008F56E2" w:rsidP="008F56E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B35F74" wp14:editId="6C4A7087">
            <wp:extent cx="4628923" cy="2171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5-75次训练过程训练集cost与acc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5" t="29898" r="7668" b="4840"/>
                    <a:stretch/>
                  </pic:blipFill>
                  <pic:spPr bwMode="auto">
                    <a:xfrm>
                      <a:off x="0" y="0"/>
                      <a:ext cx="4648409" cy="218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F48D" w14:textId="488F97B6" w:rsidR="008F56E2" w:rsidRDefault="008F56E2" w:rsidP="008F56E2">
      <w:pPr>
        <w:pStyle w:val="ae"/>
        <w:jc w:val="center"/>
      </w:pPr>
      <w:bookmarkStart w:id="31" w:name="_Ref5797742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3</w:t>
      </w:r>
      <w:r w:rsidR="00C07A3B">
        <w:fldChar w:fldCharType="end"/>
      </w:r>
      <w:bookmarkEnd w:id="31"/>
      <w:r>
        <w:t xml:space="preserve"> </w:t>
      </w:r>
      <w:r>
        <w:rPr>
          <w:rFonts w:hint="eastAsia"/>
        </w:rPr>
        <w:t>第</w:t>
      </w:r>
      <w:r>
        <w:t>75</w:t>
      </w:r>
      <w:r w:rsidR="00487BC2">
        <w:rPr>
          <w:rFonts w:hint="eastAsia"/>
        </w:rPr>
        <w:t>次训练结束的结果，左侧是</w:t>
      </w:r>
      <w:r w:rsidR="00487BC2">
        <w:rPr>
          <w:rFonts w:hint="eastAsia"/>
        </w:rPr>
        <w:t>J</w:t>
      </w:r>
      <w:r w:rsidR="00487BC2">
        <w:rPr>
          <w:rFonts w:hint="eastAsia"/>
        </w:rPr>
        <w:t>，右侧是</w:t>
      </w:r>
      <w:r w:rsidR="00487BC2">
        <w:rPr>
          <w:rFonts w:hint="eastAsia"/>
        </w:rPr>
        <w:t>ACC</w:t>
      </w:r>
    </w:p>
    <w:p w14:paraId="1C747BB2" w14:textId="749A861E" w:rsidR="00EC2553" w:rsidRDefault="00EC2553" w:rsidP="00927A68">
      <w:pPr>
        <w:spacing w:line="400" w:lineRule="exact"/>
        <w:ind w:firstLineChars="200" w:firstLine="444"/>
      </w:pPr>
    </w:p>
    <w:p w14:paraId="664D9DDB" w14:textId="04ADE35B" w:rsidR="003B4DE4" w:rsidRDefault="00EC2553" w:rsidP="00927A68">
      <w:pPr>
        <w:spacing w:line="400" w:lineRule="exact"/>
        <w:ind w:firstLineChars="200" w:firstLine="444"/>
      </w:pPr>
      <w:r>
        <w:rPr>
          <w:rFonts w:hint="eastAsia"/>
        </w:rPr>
        <w:t>在这个基础上，又追加了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次训练，大约花费了半个多小时，随着不断对模型的拟合，对于测试集的正确率有一定的提升。</w:t>
      </w:r>
      <w:r w:rsidR="003B4DE4">
        <w:rPr>
          <w:rFonts w:hint="eastAsia"/>
        </w:rPr>
        <w:t>得到的</w:t>
      </w:r>
      <w:r w:rsidR="003B4DE4">
        <w:rPr>
          <w:rFonts w:hint="eastAsia"/>
        </w:rPr>
        <w:t>ACC</w:t>
      </w:r>
      <w:r w:rsidR="003B4DE4">
        <w:rPr>
          <w:rFonts w:hint="eastAsia"/>
        </w:rPr>
        <w:t>图线如</w:t>
      </w:r>
      <w:r w:rsidR="003B4DE4">
        <w:fldChar w:fldCharType="begin"/>
      </w:r>
      <w:r w:rsidR="003B4DE4">
        <w:instrText xml:space="preserve"> </w:instrText>
      </w:r>
      <w:r w:rsidR="003B4DE4">
        <w:rPr>
          <w:rFonts w:hint="eastAsia"/>
        </w:rPr>
        <w:instrText>REF _Ref57977773 \h</w:instrText>
      </w:r>
      <w:r w:rsidR="003B4DE4">
        <w:instrText xml:space="preserve"> </w:instrText>
      </w:r>
      <w:r w:rsidR="003B4DE4">
        <w:instrText xml:space="preserve"> \* MERGEFORMAT </w:instrText>
      </w:r>
      <w:r w:rsidR="003B4DE4">
        <w:fldChar w:fldCharType="separate"/>
      </w:r>
      <w:r w:rsidR="003B4DE4">
        <w:rPr>
          <w:rFonts w:hint="eastAsia"/>
        </w:rPr>
        <w:t>图</w:t>
      </w:r>
      <w:r w:rsidR="003B4DE4">
        <w:rPr>
          <w:rFonts w:hint="eastAsia"/>
        </w:rPr>
        <w:t xml:space="preserve"> </w:t>
      </w:r>
      <w:r w:rsidR="003B4DE4">
        <w:t>5</w:t>
      </w:r>
      <w:r w:rsidR="003B4DE4">
        <w:noBreakHyphen/>
        <w:t>4</w:t>
      </w:r>
      <w:r w:rsidR="003B4DE4">
        <w:fldChar w:fldCharType="end"/>
      </w:r>
      <w:r w:rsidR="003B4DE4">
        <w:rPr>
          <w:rFonts w:hint="eastAsia"/>
        </w:rPr>
        <w:t>所示。</w:t>
      </w:r>
    </w:p>
    <w:p w14:paraId="1F2423AA" w14:textId="2BA7FACF" w:rsidR="00EC2553" w:rsidRDefault="00EC2553" w:rsidP="00EC2553">
      <w:pPr>
        <w:keepNext/>
        <w:jc w:val="center"/>
      </w:pPr>
      <w:r>
        <w:rPr>
          <w:noProof/>
        </w:rPr>
        <w:drawing>
          <wp:inline distT="0" distB="0" distL="0" distR="0" wp14:anchorId="337F10D6" wp14:editId="1FD01441">
            <wp:extent cx="2573941" cy="2358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5次训练后的AC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244" cy="237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35A" w14:textId="7243524A" w:rsidR="00EC2553" w:rsidRDefault="00EC2553" w:rsidP="00EC2553">
      <w:pPr>
        <w:pStyle w:val="ae"/>
        <w:jc w:val="center"/>
      </w:pPr>
      <w:bookmarkStart w:id="32" w:name="_Ref579777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4</w:t>
      </w:r>
      <w:r w:rsidR="00C07A3B">
        <w:fldChar w:fldCharType="end"/>
      </w:r>
      <w:bookmarkEnd w:id="32"/>
      <w:r>
        <w:t xml:space="preserve"> </w:t>
      </w:r>
      <w:r>
        <w:rPr>
          <w:rFonts w:hint="eastAsia"/>
        </w:rPr>
        <w:t>第</w:t>
      </w:r>
      <w:r>
        <w:t>75</w:t>
      </w:r>
      <w:r>
        <w:rPr>
          <w:rFonts w:hint="eastAsia"/>
        </w:rPr>
        <w:t>~</w:t>
      </w:r>
      <w:r>
        <w:t>175</w:t>
      </w:r>
      <w:r>
        <w:rPr>
          <w:rFonts w:hint="eastAsia"/>
        </w:rPr>
        <w:t>次训练时的</w:t>
      </w:r>
      <w:r>
        <w:rPr>
          <w:rFonts w:hint="eastAsia"/>
        </w:rPr>
        <w:t>ACC</w:t>
      </w:r>
      <w:r>
        <w:rPr>
          <w:rFonts w:hint="eastAsia"/>
        </w:rPr>
        <w:t>图线</w:t>
      </w:r>
    </w:p>
    <w:p w14:paraId="138B92FB" w14:textId="750020DB" w:rsidR="00EC2553" w:rsidRDefault="00054B20" w:rsidP="00927A68">
      <w:pPr>
        <w:spacing w:line="400" w:lineRule="exact"/>
        <w:ind w:firstLineChars="200" w:firstLine="444"/>
      </w:pPr>
      <w:r>
        <w:rPr>
          <w:rFonts w:hint="eastAsia"/>
        </w:rPr>
        <w:t>基本将</w:t>
      </w:r>
      <w:r>
        <w:rPr>
          <w:rFonts w:hint="eastAsia"/>
        </w:rPr>
        <w:t>SVHN</w:t>
      </w:r>
      <w:r>
        <w:rPr>
          <w:rFonts w:hint="eastAsia"/>
        </w:rPr>
        <w:t>识别的神经网络模型的正确率训练到可以接受的范围。</w:t>
      </w:r>
    </w:p>
    <w:p w14:paraId="5B411257" w14:textId="25703F17" w:rsidR="00EC2553" w:rsidRPr="00054B20" w:rsidRDefault="00EC2553" w:rsidP="00EC2553">
      <w:pPr>
        <w:jc w:val="left"/>
      </w:pPr>
    </w:p>
    <w:p w14:paraId="5E310C20" w14:textId="2142B1AC" w:rsidR="00EC2553" w:rsidRDefault="003B4DE4" w:rsidP="003B4DE4">
      <w:pPr>
        <w:pStyle w:val="3"/>
        <w:spacing w:before="145" w:after="145"/>
        <w:rPr>
          <w:rFonts w:hint="eastAsia"/>
        </w:rPr>
      </w:pPr>
      <w:r>
        <w:rPr>
          <w:rFonts w:hint="eastAsia"/>
        </w:rPr>
        <w:t>训练结果</w:t>
      </w:r>
    </w:p>
    <w:p w14:paraId="1C84E21A" w14:textId="0A3353BA" w:rsidR="00EC2553" w:rsidRDefault="00EC2553" w:rsidP="00927A68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最终</w:t>
      </w:r>
      <w:r w:rsidR="003B4DE4">
        <w:rPr>
          <w:rFonts w:hint="eastAsia"/>
        </w:rPr>
        <w:t>经过训练，花费近</w:t>
      </w:r>
      <w:r w:rsidR="003B4DE4">
        <w:rPr>
          <w:rFonts w:hint="eastAsia"/>
        </w:rPr>
        <w:t>1</w:t>
      </w:r>
      <w:r w:rsidR="003B4DE4">
        <w:rPr>
          <w:rFonts w:hint="eastAsia"/>
        </w:rPr>
        <w:t>小时的训练时间，最终</w:t>
      </w:r>
      <w:r>
        <w:rPr>
          <w:rFonts w:hint="eastAsia"/>
        </w:rPr>
        <w:t>获得了训练集正确率</w:t>
      </w:r>
      <w:r>
        <w:rPr>
          <w:rFonts w:hint="eastAsia"/>
        </w:rPr>
        <w:t>8</w:t>
      </w:r>
      <w:r>
        <w:t>7</w:t>
      </w:r>
      <w:r>
        <w:rPr>
          <w:rFonts w:hint="eastAsia"/>
        </w:rPr>
        <w:t>.</w:t>
      </w:r>
      <w:r>
        <w:t>657</w:t>
      </w:r>
      <w:r>
        <w:rPr>
          <w:rFonts w:hint="eastAsia"/>
        </w:rPr>
        <w:t>%</w:t>
      </w:r>
      <w:r>
        <w:rPr>
          <w:rFonts w:hint="eastAsia"/>
        </w:rPr>
        <w:t>，测试集</w:t>
      </w:r>
      <w:r>
        <w:rPr>
          <w:rFonts w:hint="eastAsia"/>
        </w:rPr>
        <w:t>8</w:t>
      </w:r>
      <w:r>
        <w:t>1.918</w:t>
      </w:r>
      <w:r>
        <w:rPr>
          <w:rFonts w:hint="eastAsia"/>
        </w:rPr>
        <w:t>%</w:t>
      </w:r>
      <w:r w:rsidR="003B4DE4">
        <w:rPr>
          <w:rFonts w:hint="eastAsia"/>
        </w:rPr>
        <w:t>的谷歌街景门牌识别模型。如</w:t>
      </w:r>
      <w:r w:rsidR="003B4DE4">
        <w:fldChar w:fldCharType="begin"/>
      </w:r>
      <w:r w:rsidR="003B4DE4">
        <w:instrText xml:space="preserve"> </w:instrText>
      </w:r>
      <w:r w:rsidR="003B4DE4">
        <w:rPr>
          <w:rFonts w:hint="eastAsia"/>
        </w:rPr>
        <w:instrText>REF _Ref57977914 \h</w:instrText>
      </w:r>
      <w:r w:rsidR="003B4DE4">
        <w:instrText xml:space="preserve"> </w:instrText>
      </w:r>
      <w:r w:rsidR="00927A68">
        <w:instrText xml:space="preserve"> \* MERGEFORMAT </w:instrText>
      </w:r>
      <w:r w:rsidR="003B4DE4">
        <w:fldChar w:fldCharType="separate"/>
      </w:r>
      <w:r w:rsidR="003B4DE4">
        <w:rPr>
          <w:rFonts w:hint="eastAsia"/>
        </w:rPr>
        <w:t>图</w:t>
      </w:r>
      <w:r w:rsidR="003B4DE4">
        <w:rPr>
          <w:rFonts w:hint="eastAsia"/>
        </w:rPr>
        <w:t xml:space="preserve"> </w:t>
      </w:r>
      <w:r w:rsidR="003B4DE4">
        <w:t>5</w:t>
      </w:r>
      <w:r w:rsidR="003B4DE4">
        <w:noBreakHyphen/>
        <w:t>5</w:t>
      </w:r>
      <w:r w:rsidR="003B4DE4">
        <w:fldChar w:fldCharType="end"/>
      </w:r>
      <w:r w:rsidR="003B4DE4">
        <w:rPr>
          <w:rFonts w:hint="eastAsia"/>
        </w:rPr>
        <w:t>。</w:t>
      </w:r>
      <w:r w:rsidR="00054B20">
        <w:rPr>
          <w:rFonts w:hint="eastAsia"/>
        </w:rPr>
        <w:t>基本可以认为</w:t>
      </w:r>
      <w:r w:rsidR="00054B20">
        <w:rPr>
          <w:rFonts w:hint="eastAsia"/>
        </w:rPr>
        <w:lastRenderedPageBreak/>
        <w:t>该神经网络模型建立正确。有效的生成了一个正确率有参考意义的</w:t>
      </w:r>
      <w:r w:rsidR="00054B20">
        <w:rPr>
          <w:rFonts w:hint="eastAsia"/>
        </w:rPr>
        <w:t>SVHN</w:t>
      </w:r>
      <w:r w:rsidR="00054B20">
        <w:rPr>
          <w:rFonts w:hint="eastAsia"/>
        </w:rPr>
        <w:t>识别模型。</w:t>
      </w:r>
    </w:p>
    <w:p w14:paraId="131D64C1" w14:textId="77777777" w:rsidR="00EC2553" w:rsidRPr="00EC2553" w:rsidRDefault="00EC2553" w:rsidP="00EC2553">
      <w:pPr>
        <w:jc w:val="left"/>
        <w:rPr>
          <w:rFonts w:hint="eastAsia"/>
        </w:rPr>
      </w:pPr>
    </w:p>
    <w:p w14:paraId="2F171BB3" w14:textId="77777777" w:rsidR="003B4DE4" w:rsidRDefault="00EC2553" w:rsidP="003B4DE4">
      <w:pPr>
        <w:keepNext/>
        <w:jc w:val="center"/>
      </w:pPr>
      <w:r>
        <w:rPr>
          <w:noProof/>
        </w:rPr>
        <w:drawing>
          <wp:inline distT="0" distB="0" distL="0" distR="0" wp14:anchorId="00959E7D" wp14:editId="06EDBEF0">
            <wp:extent cx="3800475" cy="457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1F8" w14:textId="0495CF54" w:rsidR="00EC2553" w:rsidRDefault="003B4DE4" w:rsidP="003B4DE4">
      <w:pPr>
        <w:pStyle w:val="ae"/>
        <w:jc w:val="center"/>
      </w:pPr>
      <w:bookmarkStart w:id="33" w:name="_Ref5797791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bookmarkEnd w:id="33"/>
      <w: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Sigmoid</w:t>
      </w:r>
      <w:r>
        <w:rPr>
          <w:rFonts w:hint="eastAsia"/>
        </w:rPr>
        <w:t>函数的</w:t>
      </w:r>
      <w:r>
        <w:rPr>
          <w:rFonts w:hint="eastAsia"/>
        </w:rPr>
        <w:t>5</w:t>
      </w:r>
      <w:r>
        <w:rPr>
          <w:rFonts w:hint="eastAsia"/>
        </w:rPr>
        <w:t>层全连接模型的最后结果</w:t>
      </w:r>
    </w:p>
    <w:p w14:paraId="62D0EA93" w14:textId="77777777" w:rsidR="003B4DE4" w:rsidRDefault="003B4DE4" w:rsidP="003B4DE4"/>
    <w:p w14:paraId="049EDC1E" w14:textId="64275987" w:rsidR="003B4DE4" w:rsidRDefault="003B4DE4" w:rsidP="00927A68">
      <w:pPr>
        <w:spacing w:line="400" w:lineRule="exact"/>
        <w:ind w:firstLineChars="200" w:firstLine="444"/>
      </w:pPr>
      <w:r>
        <w:rPr>
          <w:rFonts w:hint="eastAsia"/>
        </w:rPr>
        <w:t>最后，将矩阵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layer_size</w:t>
      </w:r>
      <w:r>
        <w:rPr>
          <w:rFonts w:hint="eastAsia"/>
        </w:rPr>
        <w:t>存储于</w:t>
      </w:r>
      <w:r>
        <w:rPr>
          <w:rFonts w:hint="eastAsia"/>
        </w:rPr>
        <w:t>matlab</w:t>
      </w:r>
      <w:r>
        <w:rPr>
          <w:rFonts w:hint="eastAsia"/>
        </w:rPr>
        <w:t>数据文件</w:t>
      </w:r>
      <w:r>
        <w:rPr>
          <w:rFonts w:hint="eastAsia"/>
        </w:rPr>
        <w:t>m</w:t>
      </w:r>
      <w:r>
        <w:t>odel.mat</w:t>
      </w:r>
      <w:r>
        <w:rPr>
          <w:rFonts w:hint="eastAsia"/>
        </w:rPr>
        <w:t>中，如</w:t>
      </w:r>
      <w:r w:rsidR="00054B20">
        <w:fldChar w:fldCharType="begin"/>
      </w:r>
      <w:r w:rsidR="00054B20">
        <w:instrText xml:space="preserve"> </w:instrText>
      </w:r>
      <w:r w:rsidR="00054B20">
        <w:rPr>
          <w:rFonts w:hint="eastAsia"/>
        </w:rPr>
        <w:instrText>REF _Ref57979628 \h</w:instrText>
      </w:r>
      <w:r w:rsidR="00054B20">
        <w:instrText xml:space="preserve"> </w:instrText>
      </w:r>
      <w:r w:rsidR="00927A68">
        <w:instrText xml:space="preserve"> \* MERGEFORMAT </w:instrText>
      </w:r>
      <w:r w:rsidR="00054B20">
        <w:fldChar w:fldCharType="separate"/>
      </w:r>
      <w:r w:rsidR="00054B20">
        <w:rPr>
          <w:rFonts w:hint="eastAsia"/>
        </w:rPr>
        <w:t>图</w:t>
      </w:r>
      <w:r w:rsidR="00054B20">
        <w:rPr>
          <w:rFonts w:hint="eastAsia"/>
        </w:rPr>
        <w:t xml:space="preserve"> </w:t>
      </w:r>
      <w:r w:rsidR="00054B20">
        <w:t>5</w:t>
      </w:r>
      <w:r w:rsidR="00054B20">
        <w:noBreakHyphen/>
        <w:t>6</w:t>
      </w:r>
      <w:r w:rsidR="00054B20">
        <w:fldChar w:fldCharType="end"/>
      </w:r>
      <w:r>
        <w:rPr>
          <w:rFonts w:hint="eastAsia"/>
        </w:rPr>
        <w:t>，方便后续研究使用。</w:t>
      </w:r>
    </w:p>
    <w:p w14:paraId="3C61DB7B" w14:textId="77777777" w:rsidR="003B4DE4" w:rsidRDefault="003B4DE4" w:rsidP="003B4DE4">
      <w:pPr>
        <w:keepNext/>
        <w:jc w:val="center"/>
      </w:pPr>
      <w:r>
        <w:rPr>
          <w:noProof/>
        </w:rPr>
        <w:drawing>
          <wp:inline distT="0" distB="0" distL="0" distR="0" wp14:anchorId="6F192168" wp14:editId="7D76D2C6">
            <wp:extent cx="2148840" cy="13550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555" cy="13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9EC7" w14:textId="504A8A57" w:rsidR="003B4DE4" w:rsidRPr="003B4DE4" w:rsidRDefault="003B4DE4" w:rsidP="003B4DE4">
      <w:pPr>
        <w:pStyle w:val="ae"/>
        <w:jc w:val="center"/>
        <w:rPr>
          <w:rFonts w:hint="eastAsia"/>
        </w:rPr>
      </w:pPr>
      <w:bookmarkStart w:id="34" w:name="_Ref5797962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6</w:t>
      </w:r>
      <w:r w:rsidR="00C07A3B">
        <w:fldChar w:fldCharType="end"/>
      </w:r>
      <w:bookmarkEnd w:id="34"/>
      <w:r>
        <w:t xml:space="preserve"> </w:t>
      </w:r>
      <w:r>
        <w:rPr>
          <w:rFonts w:hint="eastAsia"/>
        </w:rPr>
        <w:t>训练完成后文件夹内的文件</w:t>
      </w:r>
      <w:r w:rsidR="00054B20">
        <w:rPr>
          <w:rFonts w:hint="eastAsia"/>
        </w:rPr>
        <w:t>一览</w:t>
      </w:r>
    </w:p>
    <w:p w14:paraId="39E20745" w14:textId="7CF1B88F" w:rsidR="003B4DE4" w:rsidRDefault="003B4DE4" w:rsidP="009965EE">
      <w:pPr>
        <w:pStyle w:val="2"/>
        <w:spacing w:before="290" w:after="290"/>
      </w:pPr>
      <w:r w:rsidRPr="003B4DE4">
        <w:rPr>
          <w:rFonts w:hint="eastAsia"/>
        </w:rPr>
        <w:t>主要激活函数为线性整流函数（</w:t>
      </w:r>
      <w:r w:rsidRPr="003B4DE4">
        <w:rPr>
          <w:rFonts w:hint="eastAsia"/>
        </w:rPr>
        <w:t>ReLU</w:t>
      </w:r>
      <w:r w:rsidRPr="003B4DE4">
        <w:rPr>
          <w:rFonts w:hint="eastAsia"/>
        </w:rPr>
        <w:t>）配合</w:t>
      </w:r>
      <w:r w:rsidRPr="003B4DE4">
        <w:rPr>
          <w:rFonts w:hint="eastAsia"/>
        </w:rPr>
        <w:t>Sigmoid</w:t>
      </w:r>
      <w:r w:rsidRPr="003B4DE4">
        <w:rPr>
          <w:rFonts w:hint="eastAsia"/>
        </w:rPr>
        <w:t>函数输出的神经网络模型</w:t>
      </w:r>
    </w:p>
    <w:p w14:paraId="604240C1" w14:textId="1B227A2C" w:rsidR="003B4DE4" w:rsidRDefault="00054B20" w:rsidP="00927A68">
      <w:pPr>
        <w:spacing w:line="400" w:lineRule="exact"/>
        <w:ind w:firstLineChars="200" w:firstLine="444"/>
      </w:pPr>
      <w:r>
        <w:rPr>
          <w:rFonts w:hint="eastAsia"/>
        </w:rPr>
        <w:t>鉴于</w:t>
      </w:r>
      <w:r>
        <w:rPr>
          <w:rFonts w:hint="eastAsia"/>
        </w:rPr>
        <w:t>Sigmoid</w:t>
      </w:r>
      <w:r>
        <w:rPr>
          <w:rFonts w:hint="eastAsia"/>
        </w:rPr>
        <w:t>函数在学习时效率过低的情况，决定改进神经网络，提升拟合效率和准确度。</w:t>
      </w:r>
    </w:p>
    <w:p w14:paraId="14B5BBF5" w14:textId="77777777" w:rsidR="00F75DDE" w:rsidRPr="003B4DE4" w:rsidRDefault="00F75DDE" w:rsidP="00927A68">
      <w:pPr>
        <w:spacing w:line="400" w:lineRule="exact"/>
        <w:ind w:firstLineChars="200" w:firstLine="444"/>
        <w:rPr>
          <w:rFonts w:hint="eastAsia"/>
        </w:rPr>
      </w:pPr>
    </w:p>
    <w:p w14:paraId="49D99797" w14:textId="239DBD70" w:rsidR="00054B20" w:rsidRDefault="00054B20" w:rsidP="00054B20">
      <w:pPr>
        <w:pStyle w:val="3"/>
        <w:spacing w:before="145" w:after="145"/>
      </w:pPr>
      <w:r>
        <w:rPr>
          <w:rFonts w:hint="eastAsia"/>
        </w:rPr>
        <w:t>基本参数</w:t>
      </w:r>
    </w:p>
    <w:p w14:paraId="716D98B4" w14:textId="68306574" w:rsid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对于该网络，初始详细参数如下表，其中相比于上一个模型，经过调整，</w:t>
      </w:r>
      <w:r w:rsidR="004F42CF">
        <w:rPr>
          <w:rFonts w:hint="eastAsia"/>
        </w:rPr>
        <w:t>逐步</w:t>
      </w:r>
      <w:r>
        <w:rPr>
          <w:rFonts w:hint="eastAsia"/>
        </w:rPr>
        <w:t>降低了学习率以适应</w:t>
      </w:r>
      <w:r>
        <w:rPr>
          <w:rFonts w:hint="eastAsia"/>
        </w:rPr>
        <w:t>ReLU</w:t>
      </w:r>
      <w:r>
        <w:rPr>
          <w:rFonts w:hint="eastAsia"/>
        </w:rPr>
        <w:t>的梯度大幅度降低过程。</w:t>
      </w:r>
    </w:p>
    <w:p w14:paraId="148820F6" w14:textId="77777777" w:rsidR="00F75DDE" w:rsidRPr="00251833" w:rsidRDefault="00F75DDE" w:rsidP="00927A68">
      <w:pPr>
        <w:spacing w:line="400" w:lineRule="exact"/>
        <w:ind w:firstLineChars="200" w:firstLine="444"/>
        <w:rPr>
          <w:rFonts w:hint="eastAsi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84"/>
        <w:gridCol w:w="3885"/>
      </w:tblGrid>
      <w:tr w:rsidR="00F75DDE" w14:paraId="35F5D072" w14:textId="77777777" w:rsidTr="00CF1FDF">
        <w:tc>
          <w:tcPr>
            <w:tcW w:w="3884" w:type="dxa"/>
          </w:tcPr>
          <w:p w14:paraId="456542AD" w14:textId="77777777" w:rsidR="00F75DDE" w:rsidRDefault="00F75DDE" w:rsidP="00CF1FDF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lpha</w:t>
            </w:r>
            <w:r>
              <w:rPr>
                <w:rFonts w:hint="eastAsia"/>
              </w:rPr>
              <w:t>（学习率）</w:t>
            </w:r>
          </w:p>
        </w:tc>
        <w:tc>
          <w:tcPr>
            <w:tcW w:w="3885" w:type="dxa"/>
          </w:tcPr>
          <w:p w14:paraId="58BBC15C" w14:textId="4AFCA341" w:rsidR="00F75DDE" w:rsidRDefault="004F42CF" w:rsidP="00CF1FDF">
            <w:pPr>
              <w:rPr>
                <w:rFonts w:hint="eastAsia"/>
              </w:rPr>
            </w:pPr>
            <w:r>
              <w:t xml:space="preserve">0.005 </w:t>
            </w:r>
            <w:r>
              <w:rPr>
                <w:rFonts w:hint="eastAsia"/>
              </w:rPr>
              <w:t>到</w:t>
            </w:r>
            <w:r w:rsidR="00F75DDE">
              <w:rPr>
                <w:rFonts w:hint="eastAsia"/>
              </w:rPr>
              <w:t>0.0</w:t>
            </w:r>
            <w:r w:rsidR="00F75DDE">
              <w:t>01</w:t>
            </w:r>
          </w:p>
        </w:tc>
      </w:tr>
      <w:tr w:rsidR="00F75DDE" w14:paraId="45CB00B5" w14:textId="77777777" w:rsidTr="00CF1FDF">
        <w:tc>
          <w:tcPr>
            <w:tcW w:w="3884" w:type="dxa"/>
          </w:tcPr>
          <w:p w14:paraId="324A8014" w14:textId="77777777" w:rsidR="00F75DDE" w:rsidRDefault="00F75DDE" w:rsidP="00CF1FDF"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初始化公式</w:t>
            </w:r>
          </w:p>
        </w:tc>
        <w:tc>
          <w:tcPr>
            <w:tcW w:w="3885" w:type="dxa"/>
          </w:tcPr>
          <w:p w14:paraId="6F2050DC" w14:textId="77777777" w:rsidR="00F75DDE" w:rsidRDefault="00F75DDE" w:rsidP="00CF1FDF">
            <w:pPr>
              <w:rPr>
                <w:rFonts w:hint="eastAsia"/>
              </w:rPr>
            </w:pPr>
            <w:r w:rsidRPr="00EC2553">
              <w:t xml:space="preserve"> </w:t>
            </w:r>
            <w:r w:rsidRPr="00EC2553">
              <w:rPr>
                <w:sz w:val="20"/>
              </w:rPr>
              <w:t xml:space="preserve"> w{l} = 0.1 * randn(layer_size(l+1,1), sum(layer_size(l,:)));</w:t>
            </w:r>
          </w:p>
        </w:tc>
      </w:tr>
      <w:tr w:rsidR="00F75DDE" w14:paraId="3D5A6027" w14:textId="77777777" w:rsidTr="00CF1FDF">
        <w:tc>
          <w:tcPr>
            <w:tcW w:w="3884" w:type="dxa"/>
          </w:tcPr>
          <w:p w14:paraId="17E6F21A" w14:textId="77777777" w:rsidR="00F75DDE" w:rsidRDefault="00F75DDE" w:rsidP="00CF1FDF">
            <w:r>
              <w:lastRenderedPageBreak/>
              <w:t>T</w:t>
            </w:r>
            <w:r>
              <w:rPr>
                <w:rFonts w:hint="eastAsia"/>
              </w:rPr>
              <w:t>rain</w:t>
            </w:r>
            <w:r>
              <w:t>_size(</w:t>
            </w:r>
            <w:r>
              <w:rPr>
                <w:rFonts w:hint="eastAsia"/>
              </w:rPr>
              <w:t>训练集大小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11E29AD4" w14:textId="77777777" w:rsidR="00F75DDE" w:rsidRDefault="00F75DDE" w:rsidP="00CF1FDF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3257</w:t>
            </w:r>
          </w:p>
        </w:tc>
      </w:tr>
      <w:tr w:rsidR="00F75DDE" w14:paraId="12DA8415" w14:textId="77777777" w:rsidTr="00CF1FDF">
        <w:tc>
          <w:tcPr>
            <w:tcW w:w="3884" w:type="dxa"/>
          </w:tcPr>
          <w:p w14:paraId="4F27874B" w14:textId="77777777" w:rsidR="00F75DDE" w:rsidRDefault="00F75DDE" w:rsidP="00CF1FDF">
            <w:pPr>
              <w:rPr>
                <w:rFonts w:hint="eastAsia"/>
              </w:rPr>
            </w:pPr>
            <w:r>
              <w:t>Mini_batch(</w:t>
            </w:r>
            <w:r>
              <w:rPr>
                <w:rFonts w:hint="eastAsia"/>
              </w:rPr>
              <w:t>取样大小</w:t>
            </w:r>
            <w:r>
              <w:rPr>
                <w:rFonts w:hint="eastAsia"/>
              </w:rPr>
              <w:t>)</w:t>
            </w:r>
          </w:p>
        </w:tc>
        <w:tc>
          <w:tcPr>
            <w:tcW w:w="3885" w:type="dxa"/>
          </w:tcPr>
          <w:p w14:paraId="3A7E1AE5" w14:textId="77777777" w:rsidR="00F75DDE" w:rsidRDefault="00F75DDE" w:rsidP="00CF1FD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F75DDE" w14:paraId="0274393D" w14:textId="77777777" w:rsidTr="00CF1FDF">
        <w:tc>
          <w:tcPr>
            <w:tcW w:w="3884" w:type="dxa"/>
          </w:tcPr>
          <w:p w14:paraId="6409D8A4" w14:textId="77777777" w:rsidR="00F75DDE" w:rsidRDefault="00F75DDE" w:rsidP="00CF1FDF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ayer</w:t>
            </w:r>
            <w:r>
              <w:t>_size</w:t>
            </w:r>
            <w:r>
              <w:rPr>
                <w:rFonts w:hint="eastAsia"/>
              </w:rPr>
              <w:t>（神经元数量）</w:t>
            </w:r>
          </w:p>
        </w:tc>
        <w:tc>
          <w:tcPr>
            <w:tcW w:w="3885" w:type="dxa"/>
          </w:tcPr>
          <w:p w14:paraId="68C90290" w14:textId="77777777" w:rsidR="00F75DDE" w:rsidRDefault="00F75DDE" w:rsidP="00CF1FDF">
            <w:pPr>
              <w:rPr>
                <w:rFonts w:hint="eastAsia"/>
              </w:rPr>
            </w:pPr>
            <w:r>
              <w:t>[1024,512,256,64,10]</w:t>
            </w:r>
          </w:p>
        </w:tc>
      </w:tr>
      <w:tr w:rsidR="00F75DDE" w14:paraId="7DED0198" w14:textId="77777777" w:rsidTr="00CF1FDF">
        <w:tc>
          <w:tcPr>
            <w:tcW w:w="3884" w:type="dxa"/>
          </w:tcPr>
          <w:p w14:paraId="3FC4945B" w14:textId="77777777" w:rsidR="00F75DDE" w:rsidRDefault="00F75DDE" w:rsidP="00CF1FDF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（网络层数）</w:t>
            </w:r>
          </w:p>
        </w:tc>
        <w:tc>
          <w:tcPr>
            <w:tcW w:w="3885" w:type="dxa"/>
          </w:tcPr>
          <w:p w14:paraId="737C2D91" w14:textId="77777777" w:rsidR="00F75DDE" w:rsidRDefault="00F75DDE" w:rsidP="00CF1FDF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:rsidR="00CF1FDF" w14:paraId="71C9F2C6" w14:textId="77777777" w:rsidTr="00CF1FDF">
        <w:tc>
          <w:tcPr>
            <w:tcW w:w="3884" w:type="dxa"/>
          </w:tcPr>
          <w:p w14:paraId="62C73077" w14:textId="619DAE90" w:rsidR="00CF1FDF" w:rsidRDefault="00CF1FDF" w:rsidP="00CF1FDF">
            <w:pPr>
              <w:rPr>
                <w:rFonts w:hint="eastAsia"/>
              </w:rPr>
            </w:pPr>
            <w:r>
              <w:rPr>
                <w:rFonts w:hint="eastAsia"/>
              </w:rPr>
              <w:t>Cost</w:t>
            </w:r>
            <w:r>
              <w:t xml:space="preserve"> </w:t>
            </w:r>
            <w:r>
              <w:rPr>
                <w:rFonts w:hint="eastAsia"/>
              </w:rPr>
              <w:t>function</w:t>
            </w:r>
          </w:p>
        </w:tc>
        <w:tc>
          <w:tcPr>
            <w:tcW w:w="3885" w:type="dxa"/>
          </w:tcPr>
          <w:p w14:paraId="0E9B2AE9" w14:textId="2E46BDE8" w:rsidR="00CF1FDF" w:rsidRDefault="00CF1FDF" w:rsidP="00CF1FDF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SE</w:t>
            </w:r>
          </w:p>
        </w:tc>
      </w:tr>
    </w:tbl>
    <w:p w14:paraId="75794634" w14:textId="4F807E63" w:rsidR="00F75DDE" w:rsidRDefault="00F75DDE" w:rsidP="00F75DDE"/>
    <w:p w14:paraId="0F7D6CAA" w14:textId="2345BA81" w:rsidR="00F75DDE" w:rsidRDefault="00F75DDE" w:rsidP="00927A68">
      <w:pPr>
        <w:spacing w:line="400" w:lineRule="exact"/>
        <w:ind w:firstLineChars="200" w:firstLine="444"/>
      </w:pPr>
    </w:p>
    <w:p w14:paraId="5ED51B8D" w14:textId="68490F04" w:rsidR="00F75DDE" w:rsidRPr="00F75DDE" w:rsidRDefault="00F75DDE" w:rsidP="00927A68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其激活函数及网络具体结构如下：</w:t>
      </w:r>
    </w:p>
    <w:p w14:paraId="35B898B9" w14:textId="34B4F446" w:rsidR="00054B20" w:rsidRDefault="00054B20" w:rsidP="00CF1FDF">
      <w:pPr>
        <w:jc w:val="center"/>
      </w:pPr>
      <w:r>
        <w:rPr>
          <w:noProof/>
        </w:rPr>
      </w:r>
      <w:r w:rsidR="00CF1FDF">
        <w:pict w14:anchorId="0FF9A8C1">
          <v:group id="_x0000_s1046" editas="canvas" style="width:320.85pt;height:194.75pt;mso-position-horizontal-relative:char;mso-position-vertical-relative:line" coordorigin="1944,8714" coordsize="6417,3895">
            <o:lock v:ext="edit" aspectratio="t"/>
            <v:shape id="_x0000_s1047" type="#_x0000_t75" style="position:absolute;left:1944;top:8714;width:6417;height:3895" o:preferrelative="f">
              <v:fill o:detectmouseclick="t"/>
              <v:path o:extrusionok="t" o:connecttype="none"/>
              <o:lock v:ext="edit" text="t"/>
            </v:shape>
            <v:roundrect id="_x0000_s1048" style="position:absolute;left:3936;top:9120;width:2272;height:455" arcsize="10923f">
              <v:textbox style="mso-next-textbox:#_x0000_s1048">
                <w:txbxContent>
                  <w:p w14:paraId="77CBA87C" w14:textId="5CA1A545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15"/>
                      </w:rPr>
                      <w:t>ReLU</w:t>
                    </w:r>
                  </w:p>
                  <w:p w14:paraId="5B0B9BF9" w14:textId="77777777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>The number of neurons: 1024</w:t>
                    </w:r>
                  </w:p>
                </w:txbxContent>
              </v:textbox>
            </v:roundrect>
            <v:shape id="_x0000_s1049" type="#_x0000_t32" style="position:absolute;left:5072;top:9575;width:1;height:302" o:connectortype="straight">
              <v:stroke endarrow="block"/>
            </v:shape>
            <v:roundrect id="_x0000_s1050" style="position:absolute;left:3936;top:9877;width:2272;height:455" arcsize="10923f">
              <v:textbox style="mso-next-textbox:#_x0000_s1050">
                <w:txbxContent>
                  <w:p w14:paraId="2523FBBA" w14:textId="6E5E187D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54B20">
                      <w:rPr>
                        <w:rFonts w:hint="eastAsia"/>
                        <w:b/>
                        <w:sz w:val="15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15"/>
                      </w:rPr>
                      <w:t>ReLU</w:t>
                    </w:r>
                  </w:p>
                  <w:p w14:paraId="707CCE2F" w14:textId="77777777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>The number of neurons:</w:t>
                    </w:r>
                    <w:r>
                      <w:rPr>
                        <w:sz w:val="15"/>
                      </w:rPr>
                      <w:t>512</w:t>
                    </w:r>
                  </w:p>
                </w:txbxContent>
              </v:textbox>
            </v:roundrect>
            <v:roundrect id="_x0000_s1051" style="position:absolute;left:3936;top:10540;width:2272;height:455" arcsize="10923f">
              <v:textbox style="mso-next-textbox:#_x0000_s1051">
                <w:txbxContent>
                  <w:p w14:paraId="0E8EC696" w14:textId="7FFF99A4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15"/>
                      </w:rPr>
                      <w:t>ReLU</w:t>
                    </w:r>
                  </w:p>
                  <w:p w14:paraId="166526C3" w14:textId="77777777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>The number of neurons:</w:t>
                    </w:r>
                    <w:r>
                      <w:rPr>
                        <w:sz w:val="15"/>
                      </w:rPr>
                      <w:t>256</w:t>
                    </w:r>
                  </w:p>
                </w:txbxContent>
              </v:textbox>
            </v:roundrect>
            <v:roundrect id="_x0000_s1052" style="position:absolute;left:3936;top:11217;width:2272;height:454" arcsize="10923f">
              <v:textbox style="mso-next-textbox:#_x0000_s1052">
                <w:txbxContent>
                  <w:p w14:paraId="4E812AD9" w14:textId="24A1DD0F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15"/>
                      </w:rPr>
                      <w:t>ReLU</w:t>
                    </w:r>
                  </w:p>
                  <w:p w14:paraId="4C55A4A4" w14:textId="77777777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 xml:space="preserve">The number of neurons: </w:t>
                    </w:r>
                    <w:r>
                      <w:rPr>
                        <w:sz w:val="15"/>
                      </w:rPr>
                      <w:t>64</w:t>
                    </w:r>
                  </w:p>
                </w:txbxContent>
              </v:textbox>
            </v:roundrect>
            <v:roundrect id="_x0000_s1053" style="position:absolute;left:3936;top:11949;width:2272;height:454" arcsize="10923f">
              <v:textbox style="mso-next-textbox:#_x0000_s1053">
                <w:txbxContent>
                  <w:p w14:paraId="0D969C21" w14:textId="77777777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rFonts w:hint="eastAsia"/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function:</w:t>
                    </w:r>
                    <w:r w:rsidRPr="000E4AC2">
                      <w:rPr>
                        <w:sz w:val="15"/>
                      </w:rPr>
                      <w:t xml:space="preserve"> </w:t>
                    </w:r>
                    <w:r w:rsidRPr="000E4AC2">
                      <w:rPr>
                        <w:rFonts w:hint="eastAsia"/>
                        <w:b/>
                        <w:sz w:val="15"/>
                      </w:rPr>
                      <w:t>Sigmoid</w:t>
                    </w:r>
                  </w:p>
                  <w:p w14:paraId="65F059B4" w14:textId="77777777" w:rsidR="003D5B4F" w:rsidRPr="000E4AC2" w:rsidRDefault="003D5B4F" w:rsidP="00054B20">
                    <w:pPr>
                      <w:spacing w:line="120" w:lineRule="exact"/>
                      <w:jc w:val="left"/>
                      <w:rPr>
                        <w:sz w:val="15"/>
                      </w:rPr>
                    </w:pPr>
                    <w:r w:rsidRPr="000E4AC2">
                      <w:rPr>
                        <w:sz w:val="15"/>
                      </w:rPr>
                      <w:t xml:space="preserve">The number of neurons: </w:t>
                    </w:r>
                    <w:r>
                      <w:rPr>
                        <w:sz w:val="15"/>
                      </w:rPr>
                      <w:t>10</w:t>
                    </w:r>
                  </w:p>
                </w:txbxContent>
              </v:textbox>
            </v:roundrect>
            <v:shape id="_x0000_s1054" type="#_x0000_t32" style="position:absolute;left:5072;top:10332;width:1;height:208" o:connectortype="straight">
              <v:stroke endarrow="block"/>
            </v:shape>
            <v:shape id="_x0000_s1055" type="#_x0000_t32" style="position:absolute;left:5072;top:10995;width:1;height:222" o:connectortype="straight">
              <v:stroke endarrow="block"/>
            </v:shape>
            <v:shape id="_x0000_s1056" type="#_x0000_t32" style="position:absolute;left:5072;top:11671;width:1;height:278" o:connectortype="straight">
              <v:stroke endarrow="block"/>
            </v:shape>
            <v:shape id="_x0000_s1057" type="#_x0000_t32" style="position:absolute;left:6208;top:12176;width:386;height:6" o:connectortype="straight">
              <v:stroke endarrow="block"/>
            </v:shape>
            <v:shape id="_x0000_s1058" type="#_x0000_t110" style="position:absolute;left:6594;top:11809;width:1409;height:745">
              <v:textbox style="mso-next-textbox:#_x0000_s1058">
                <w:txbxContent>
                  <w:p w14:paraId="48B3DE48" w14:textId="77777777" w:rsidR="003D5B4F" w:rsidRPr="000E4AC2" w:rsidRDefault="003D5B4F" w:rsidP="00054B20">
                    <w:pPr>
                      <w:rPr>
                        <w:sz w:val="15"/>
                      </w:rPr>
                    </w:pPr>
                    <w:r w:rsidRPr="000E4AC2">
                      <w:rPr>
                        <w:rFonts w:hint="eastAsia"/>
                        <w:sz w:val="15"/>
                      </w:rPr>
                      <w:t>output</w:t>
                    </w:r>
                  </w:p>
                </w:txbxContent>
              </v:textbox>
            </v:shape>
            <v:shape id="_x0000_s1059" type="#_x0000_t110" style="position:absolute;left:2091;top:8972;width:1409;height:745">
              <v:textbox style="mso-next-textbox:#_x0000_s1059">
                <w:txbxContent>
                  <w:p w14:paraId="75CA3C70" w14:textId="77777777" w:rsidR="003D5B4F" w:rsidRPr="000E4AC2" w:rsidRDefault="003D5B4F" w:rsidP="00054B20">
                    <w:pPr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in</w:t>
                    </w:r>
                    <w:r w:rsidRPr="000E4AC2">
                      <w:rPr>
                        <w:rFonts w:hint="eastAsia"/>
                        <w:sz w:val="15"/>
                      </w:rPr>
                      <w:t>tput</w:t>
                    </w:r>
                  </w:p>
                </w:txbxContent>
              </v:textbox>
            </v:shape>
            <v:shape id="_x0000_s1060" type="#_x0000_t32" style="position:absolute;left:3500;top:9345;width:436;height:3" o:connectortype="straight">
              <v:stroke endarrow="block"/>
            </v:shape>
            <w10:anchorlock/>
          </v:group>
        </w:pict>
      </w:r>
    </w:p>
    <w:p w14:paraId="1D0BE564" w14:textId="4104AA09" w:rsidR="00CF1FDF" w:rsidRPr="00054B20" w:rsidRDefault="00CF1FDF" w:rsidP="00927A68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在得到该模型之前，尝试了第一层</w:t>
      </w:r>
      <w:r>
        <w:rPr>
          <w:rFonts w:hint="eastAsia"/>
        </w:rPr>
        <w:t>Sigmoid</w:t>
      </w:r>
      <w:r>
        <w:rPr>
          <w:rFonts w:hint="eastAsia"/>
        </w:rPr>
        <w:t>、第一层和最后一层</w:t>
      </w:r>
      <w:r>
        <w:rPr>
          <w:rFonts w:hint="eastAsia"/>
        </w:rPr>
        <w:t>Sigmoid</w:t>
      </w:r>
      <w:r>
        <w:rPr>
          <w:rFonts w:hint="eastAsia"/>
        </w:rPr>
        <w:t>、全</w:t>
      </w:r>
      <w:r>
        <w:rPr>
          <w:rFonts w:hint="eastAsia"/>
        </w:rPr>
        <w:t>ReLU</w:t>
      </w:r>
      <w:r>
        <w:rPr>
          <w:rFonts w:hint="eastAsia"/>
        </w:rPr>
        <w:t>等等情况，最终发现以上模型效果最好，故最终记录该模型。</w:t>
      </w:r>
    </w:p>
    <w:p w14:paraId="150D76E3" w14:textId="766688BB" w:rsidR="00054B20" w:rsidRDefault="00F75DDE" w:rsidP="00054B20">
      <w:pPr>
        <w:pStyle w:val="3"/>
        <w:spacing w:before="145" w:after="145"/>
      </w:pPr>
      <w:r>
        <w:rPr>
          <w:rFonts w:hint="eastAsia"/>
        </w:rPr>
        <w:t>训练情况</w:t>
      </w:r>
    </w:p>
    <w:p w14:paraId="56985E06" w14:textId="1E5FE1C0" w:rsid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该模型的结果是在大量尝试，调试的基础之上实现的，在前期测试中产生了大量只能收敛到正确率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，无法继续训练的模型，以及随着反向传播，大量</w:t>
      </w:r>
      <w:r>
        <w:rPr>
          <w:rFonts w:hint="eastAsia"/>
        </w:rPr>
        <w:t>w</w:t>
      </w:r>
      <w:r>
        <w:rPr>
          <w:rFonts w:hint="eastAsia"/>
        </w:rPr>
        <w:t>变成负值。梯度消失无法训练的情况。</w:t>
      </w:r>
    </w:p>
    <w:p w14:paraId="2C8A75DD" w14:textId="77777777" w:rsidR="00F75DDE" w:rsidRDefault="00F75DDE" w:rsidP="00F75DDE">
      <w:pPr>
        <w:keepNext/>
        <w:jc w:val="center"/>
      </w:pPr>
      <w:r w:rsidRPr="00F75DDE">
        <w:rPr>
          <w:noProof/>
        </w:rPr>
        <w:lastRenderedPageBreak/>
        <w:drawing>
          <wp:inline distT="0" distB="0" distL="0" distR="0" wp14:anchorId="56254BBB" wp14:editId="2E6E09A3">
            <wp:extent cx="2771423" cy="2454910"/>
            <wp:effectExtent l="0" t="0" r="0" b="0"/>
            <wp:docPr id="17" name="图片 17" descr="D:\笔记\深度神经网络引论\期末作业要求\relu下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笔记\深度神经网络引论\期末作业要求\relu下降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29" cy="245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4D3" w14:textId="335DA549" w:rsidR="00F75DDE" w:rsidRDefault="00F75DDE" w:rsidP="00F75DDE">
      <w:pPr>
        <w:pStyle w:val="ae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7</w:t>
      </w:r>
      <w:r w:rsidR="00C07A3B">
        <w:fldChar w:fldCharType="end"/>
      </w:r>
      <w:r>
        <w:t xml:space="preserve"> </w:t>
      </w:r>
      <w:r>
        <w:rPr>
          <w:rFonts w:hint="eastAsia"/>
        </w:rPr>
        <w:t>错误模型之一，前期快速收敛后</w:t>
      </w:r>
      <w:r>
        <w:rPr>
          <w:rFonts w:hint="eastAsia"/>
        </w:rPr>
        <w:t>J</w:t>
      </w:r>
      <w:r>
        <w:rPr>
          <w:rFonts w:hint="eastAsia"/>
        </w:rPr>
        <w:t>只能在</w:t>
      </w:r>
      <w:r>
        <w:rPr>
          <w:rFonts w:hint="eastAsia"/>
        </w:rPr>
        <w:t>0</w:t>
      </w:r>
      <w:r>
        <w:t>.45</w:t>
      </w:r>
      <w:r>
        <w:rPr>
          <w:rFonts w:hint="eastAsia"/>
        </w:rPr>
        <w:t>左右</w:t>
      </w:r>
      <w:r w:rsidR="00CF1FDF">
        <w:rPr>
          <w:rFonts w:hint="eastAsia"/>
        </w:rPr>
        <w:t>震荡</w:t>
      </w:r>
    </w:p>
    <w:p w14:paraId="3C1874BA" w14:textId="77777777" w:rsidR="00F75DDE" w:rsidRPr="00CF1FDF" w:rsidRDefault="00F75DDE" w:rsidP="00927A68">
      <w:pPr>
        <w:spacing w:line="400" w:lineRule="exact"/>
        <w:ind w:firstLineChars="200" w:firstLine="444"/>
        <w:rPr>
          <w:rFonts w:hint="eastAsia"/>
        </w:rPr>
      </w:pPr>
    </w:p>
    <w:p w14:paraId="07966417" w14:textId="1D612EF0" w:rsidR="00F75DDE" w:rsidRDefault="00F75DDE" w:rsidP="00927A68">
      <w:pPr>
        <w:spacing w:line="400" w:lineRule="exact"/>
        <w:ind w:firstLineChars="200" w:firstLine="444"/>
      </w:pPr>
      <w:r>
        <w:rPr>
          <w:rFonts w:hint="eastAsia"/>
        </w:rPr>
        <w:t>随着不断的调试参数，观察不同情况下神经网络的学习状态，对异常的梯度、</w:t>
      </w:r>
      <w:r>
        <w:rPr>
          <w:rFonts w:hint="eastAsia"/>
        </w:rPr>
        <w:t>w</w:t>
      </w:r>
      <w:r>
        <w:rPr>
          <w:rFonts w:hint="eastAsia"/>
        </w:rPr>
        <w:t>中大量为</w:t>
      </w:r>
      <w:r>
        <w:rPr>
          <w:rFonts w:hint="eastAsia"/>
        </w:rPr>
        <w:t>0</w:t>
      </w:r>
      <w:r>
        <w:rPr>
          <w:rFonts w:hint="eastAsia"/>
        </w:rPr>
        <w:t>的种种情况进行分析解决，例如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_Ref57980691 \h</w:instrText>
      </w:r>
      <w:r>
        <w:instrText xml:space="preserve">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8</w:t>
      </w:r>
      <w:r>
        <w:fldChar w:fldCharType="end"/>
      </w:r>
      <w:r w:rsidR="00CF1FDF">
        <w:rPr>
          <w:rFonts w:hint="eastAsia"/>
        </w:rPr>
        <w:t>梯度爆炸情况，选择用合适参数初始化矩阵以及调整学习率的方法重新改进</w:t>
      </w:r>
      <w:r>
        <w:rPr>
          <w:rFonts w:hint="eastAsia"/>
        </w:rPr>
        <w:t>。</w:t>
      </w:r>
    </w:p>
    <w:p w14:paraId="1A924F0D" w14:textId="77777777" w:rsidR="00F75DDE" w:rsidRDefault="00F75DDE" w:rsidP="00F75DDE">
      <w:pPr>
        <w:keepNext/>
        <w:jc w:val="center"/>
      </w:pPr>
      <w:r>
        <w:rPr>
          <w:noProof/>
        </w:rPr>
        <w:drawing>
          <wp:inline distT="0" distB="0" distL="0" distR="0" wp14:anchorId="761CC812" wp14:editId="685017C6">
            <wp:extent cx="1838960" cy="14039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5655" cy="14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87B" w14:textId="552CEF0A" w:rsidR="00F75DDE" w:rsidRDefault="00F75DDE" w:rsidP="00F75DDE">
      <w:pPr>
        <w:pStyle w:val="ae"/>
        <w:jc w:val="center"/>
      </w:pPr>
      <w:bookmarkStart w:id="35" w:name="_Ref579806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8</w:t>
      </w:r>
      <w:r w:rsidR="00C07A3B">
        <w:fldChar w:fldCharType="end"/>
      </w:r>
      <w:bookmarkEnd w:id="35"/>
      <w:r>
        <w:t xml:space="preserve"> </w:t>
      </w:r>
      <w:r>
        <w:rPr>
          <w:rFonts w:hint="eastAsia"/>
        </w:rPr>
        <w:t>因为梯度爆炸导致输出层数值异常小的情况</w:t>
      </w:r>
    </w:p>
    <w:p w14:paraId="7B989E44" w14:textId="77777777" w:rsidR="00CF1FDF" w:rsidRPr="00CF1FDF" w:rsidRDefault="00CF1FDF" w:rsidP="00CF1FDF">
      <w:pPr>
        <w:rPr>
          <w:rFonts w:hint="eastAsia"/>
        </w:rPr>
      </w:pPr>
    </w:p>
    <w:p w14:paraId="200A5ECE" w14:textId="2F7CC016" w:rsidR="00CF1FDF" w:rsidRDefault="00CF1FDF" w:rsidP="00927A68">
      <w:pPr>
        <w:spacing w:line="400" w:lineRule="exact"/>
        <w:ind w:firstLineChars="200" w:firstLine="444"/>
      </w:pPr>
      <w:r>
        <w:rPr>
          <w:rFonts w:hint="eastAsia"/>
        </w:rPr>
        <w:t>经过不断地变换模型设计，发现在前期经由</w:t>
      </w:r>
      <w:r>
        <w:rPr>
          <w:rFonts w:hint="eastAsia"/>
        </w:rPr>
        <w:t>ReLU</w:t>
      </w:r>
      <w:r>
        <w:rPr>
          <w:rFonts w:hint="eastAsia"/>
        </w:rPr>
        <w:t>实现快速稀疏拟合，最后经由</w:t>
      </w:r>
      <w:r>
        <w:rPr>
          <w:rFonts w:hint="eastAsia"/>
        </w:rPr>
        <w:t>Sigmoid</w:t>
      </w:r>
      <w:r>
        <w:rPr>
          <w:rFonts w:hint="eastAsia"/>
        </w:rPr>
        <w:t>整理输出的模型具有很优秀的性质，最后采用该模型。</w:t>
      </w:r>
    </w:p>
    <w:p w14:paraId="5FE1DEB6" w14:textId="3526A11B" w:rsidR="00CF1FDF" w:rsidRDefault="00CF1FDF" w:rsidP="00927A68">
      <w:pPr>
        <w:spacing w:line="400" w:lineRule="exact"/>
        <w:ind w:firstLineChars="200" w:firstLine="444"/>
      </w:pPr>
      <w:r>
        <w:rPr>
          <w:rFonts w:hint="eastAsia"/>
        </w:rPr>
        <w:t>在第五次输入训练集时，就拥有了近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的正确率，用时两分钟不到，训练时截图如</w:t>
      </w:r>
      <w:r w:rsidR="004F42CF">
        <w:fldChar w:fldCharType="begin"/>
      </w:r>
      <w:r w:rsidR="004F42CF">
        <w:instrText xml:space="preserve"> </w:instrText>
      </w:r>
      <w:r w:rsidR="004F42CF">
        <w:rPr>
          <w:rFonts w:hint="eastAsia"/>
        </w:rPr>
        <w:instrText>REF _Ref57981554 \h</w:instrText>
      </w:r>
      <w:r w:rsidR="004F42CF">
        <w:instrText xml:space="preserve"> </w:instrText>
      </w:r>
      <w:r w:rsidR="00927A68">
        <w:instrText xml:space="preserve"> \* MERGEFORMAT </w:instrText>
      </w:r>
      <w:r w:rsidR="004F42CF">
        <w:fldChar w:fldCharType="separate"/>
      </w:r>
      <w:r w:rsidR="004F42CF">
        <w:rPr>
          <w:rFonts w:hint="eastAsia"/>
        </w:rPr>
        <w:t>图</w:t>
      </w:r>
      <w:r w:rsidR="004F42CF">
        <w:rPr>
          <w:rFonts w:hint="eastAsia"/>
        </w:rPr>
        <w:t xml:space="preserve"> </w:t>
      </w:r>
      <w:r w:rsidR="004F42CF">
        <w:t>5</w:t>
      </w:r>
      <w:r w:rsidR="004F42CF">
        <w:noBreakHyphen/>
        <w:t>9</w:t>
      </w:r>
      <w:r w:rsidR="004F42CF">
        <w:fldChar w:fldCharType="end"/>
      </w:r>
      <w:r w:rsidR="004F42CF">
        <w:rPr>
          <w:rFonts w:hint="eastAsia"/>
        </w:rPr>
        <w:t>所示，</w:t>
      </w:r>
    </w:p>
    <w:p w14:paraId="7EA661EF" w14:textId="77777777" w:rsidR="00CF1FDF" w:rsidRDefault="00CF1FDF" w:rsidP="00CF1F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B2D685" wp14:editId="339E9204">
            <wp:extent cx="3344554" cy="18983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7564" cy="19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9529" w14:textId="573E1D18" w:rsidR="00CF1FDF" w:rsidRDefault="00CF1FDF" w:rsidP="00CF1FDF">
      <w:pPr>
        <w:pStyle w:val="ae"/>
        <w:jc w:val="center"/>
      </w:pPr>
      <w:bookmarkStart w:id="36" w:name="_Ref5798155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9</w:t>
      </w:r>
      <w:r w:rsidR="00C07A3B">
        <w:fldChar w:fldCharType="end"/>
      </w:r>
      <w:bookmarkEnd w:id="36"/>
      <w:r>
        <w:t xml:space="preserve"> </w:t>
      </w:r>
      <w:r>
        <w:rPr>
          <w:rFonts w:hint="eastAsia"/>
        </w:rPr>
        <w:t>第五次训练已经达到</w:t>
      </w:r>
      <w:r>
        <w:rPr>
          <w:rFonts w:hint="eastAsia"/>
        </w:rPr>
        <w:t>5</w:t>
      </w:r>
      <w:r>
        <w:t>9.649</w:t>
      </w:r>
      <w:r>
        <w:rPr>
          <w:rFonts w:hint="eastAsia"/>
        </w:rPr>
        <w:t>%</w:t>
      </w:r>
      <w:r>
        <w:rPr>
          <w:rFonts w:hint="eastAsia"/>
        </w:rPr>
        <w:t>的正确率</w:t>
      </w:r>
    </w:p>
    <w:p w14:paraId="7C829F68" w14:textId="24C2316B" w:rsidR="004F42CF" w:rsidRDefault="004F42CF" w:rsidP="00927A68">
      <w:pPr>
        <w:spacing w:line="400" w:lineRule="exact"/>
        <w:ind w:firstLineChars="200" w:firstLine="444"/>
      </w:pPr>
      <w:r>
        <w:rPr>
          <w:rFonts w:hint="eastAsia"/>
        </w:rPr>
        <w:t>在第十次结束以后发现</w:t>
      </w:r>
      <w:r>
        <w:rPr>
          <w:rFonts w:hint="eastAsia"/>
        </w:rPr>
        <w:t>cost_</w:t>
      </w:r>
      <w:r>
        <w:t>function</w:t>
      </w:r>
      <w:r>
        <w:rPr>
          <w:rFonts w:hint="eastAsia"/>
        </w:rPr>
        <w:t>下降速度放缓，于是减小了学习率α到</w:t>
      </w:r>
      <w:r>
        <w:rPr>
          <w:rFonts w:hint="eastAsia"/>
        </w:rPr>
        <w:t>0</w:t>
      </w:r>
      <w:r>
        <w:t>.001</w:t>
      </w:r>
      <w:r>
        <w:rPr>
          <w:rFonts w:hint="eastAsia"/>
        </w:rPr>
        <w:t>继续训练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次，经过</w:t>
      </w:r>
      <w:r>
        <w:t>5</w:t>
      </w:r>
      <w:r>
        <w:rPr>
          <w:rFonts w:hint="eastAsia"/>
        </w:rPr>
        <w:t>分钟左右的训练，该模型对于训练集已经拥有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以上的正确率，如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_Ref57981988 \h</w:instrText>
      </w:r>
      <w:r>
        <w:instrText xml:space="preserve">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10</w:t>
      </w:r>
      <w:r>
        <w:fldChar w:fldCharType="end"/>
      </w:r>
      <w:r>
        <w:fldChar w:fldCharType="begin"/>
      </w:r>
      <w:r>
        <w:instrText xml:space="preserve"> REF _Ref57981989 \h </w:instrText>
      </w:r>
      <w:r w:rsidR="00927A6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noBreakHyphen/>
        <w:t>11</w:t>
      </w:r>
      <w:r>
        <w:fldChar w:fldCharType="end"/>
      </w:r>
      <w:r>
        <w:rPr>
          <w:rFonts w:hint="eastAsia"/>
        </w:rPr>
        <w:t>所示</w:t>
      </w:r>
    </w:p>
    <w:p w14:paraId="04188B1D" w14:textId="77777777" w:rsidR="004F42CF" w:rsidRDefault="004F42CF" w:rsidP="004F42C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295EFBD" wp14:editId="647D0374">
            <wp:extent cx="1762236" cy="16971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lu修正后25次训练结果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657" cy="17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8AB6" w14:textId="14217DAF" w:rsidR="004F42CF" w:rsidRDefault="004F42CF" w:rsidP="004F42CF">
      <w:pPr>
        <w:pStyle w:val="ae"/>
        <w:jc w:val="center"/>
      </w:pPr>
      <w:bookmarkStart w:id="37" w:name="_Ref579819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10</w:t>
      </w:r>
      <w:r w:rsidR="00C07A3B">
        <w:fldChar w:fldCharType="end"/>
      </w:r>
      <w:bookmarkEnd w:id="37"/>
      <w:r>
        <w:t xml:space="preserve"> </w:t>
      </w:r>
      <w:r>
        <w:rPr>
          <w:rFonts w:hint="eastAsia"/>
        </w:rPr>
        <w:t>主要基于</w:t>
      </w:r>
      <w:r>
        <w:rPr>
          <w:rFonts w:hint="eastAsia"/>
        </w:rPr>
        <w:t>ReLU</w:t>
      </w:r>
      <w:r>
        <w:rPr>
          <w:rFonts w:hint="eastAsia"/>
        </w:rPr>
        <w:t>的神经网络模型</w:t>
      </w:r>
      <w:r>
        <w:t>25</w:t>
      </w:r>
      <w:r>
        <w:rPr>
          <w:rFonts w:hint="eastAsia"/>
        </w:rPr>
        <w:t>次训练以后</w:t>
      </w:r>
      <w:r>
        <w:rPr>
          <w:rFonts w:hint="eastAsia"/>
        </w:rPr>
        <w:t>costfunction</w:t>
      </w:r>
      <w:r>
        <w:rPr>
          <w:rFonts w:hint="eastAsia"/>
        </w:rPr>
        <w:t>图线</w:t>
      </w:r>
    </w:p>
    <w:p w14:paraId="4A2AEE18" w14:textId="77777777" w:rsidR="004F42CF" w:rsidRDefault="004F42CF" w:rsidP="004F42CF">
      <w:pPr>
        <w:keepNext/>
        <w:jc w:val="center"/>
      </w:pPr>
      <w:r>
        <w:rPr>
          <w:noProof/>
        </w:rPr>
        <w:drawing>
          <wp:inline distT="0" distB="0" distL="0" distR="0" wp14:anchorId="5068300F" wp14:editId="6ED32F46">
            <wp:extent cx="2445687" cy="19331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004" cy="19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DB9" w14:textId="7F97F075" w:rsidR="004F42CF" w:rsidRDefault="004F42CF" w:rsidP="004F42CF">
      <w:pPr>
        <w:pStyle w:val="ae"/>
        <w:jc w:val="center"/>
      </w:pPr>
      <w:bookmarkStart w:id="38" w:name="_Ref579819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>STYLEREF 1 \s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5</w:t>
      </w:r>
      <w:r w:rsidR="00C07A3B">
        <w:fldChar w:fldCharType="end"/>
      </w:r>
      <w:r w:rsidR="00C07A3B">
        <w:noBreakHyphen/>
      </w:r>
      <w:r w:rsidR="00C07A3B">
        <w:fldChar w:fldCharType="begin"/>
      </w:r>
      <w:r w:rsidR="00C07A3B">
        <w:instrText xml:space="preserve"> </w:instrText>
      </w:r>
      <w:r w:rsidR="00C07A3B">
        <w:rPr>
          <w:rFonts w:hint="eastAsia"/>
        </w:rPr>
        <w:instrText xml:space="preserve">SEQ </w:instrText>
      </w:r>
      <w:r w:rsidR="00C07A3B">
        <w:rPr>
          <w:rFonts w:hint="eastAsia"/>
        </w:rPr>
        <w:instrText>图</w:instrText>
      </w:r>
      <w:r w:rsidR="00C07A3B">
        <w:rPr>
          <w:rFonts w:hint="eastAsia"/>
        </w:rPr>
        <w:instrText xml:space="preserve"> \* ARABIC \s 1</w:instrText>
      </w:r>
      <w:r w:rsidR="00C07A3B">
        <w:instrText xml:space="preserve"> </w:instrText>
      </w:r>
      <w:r w:rsidR="00C07A3B">
        <w:fldChar w:fldCharType="separate"/>
      </w:r>
      <w:r w:rsidR="00C07A3B">
        <w:rPr>
          <w:noProof/>
        </w:rPr>
        <w:t>11</w:t>
      </w:r>
      <w:r w:rsidR="00C07A3B">
        <w:fldChar w:fldCharType="end"/>
      </w:r>
      <w:bookmarkEnd w:id="38"/>
      <w:r>
        <w:t xml:space="preserve"> </w:t>
      </w:r>
      <w:r w:rsidRPr="00EA1CCE">
        <w:rPr>
          <w:rFonts w:hint="eastAsia"/>
        </w:rPr>
        <w:t>主要基于</w:t>
      </w:r>
      <w:r w:rsidRPr="00EA1CCE">
        <w:t>ReLU</w:t>
      </w:r>
      <w:r w:rsidRPr="00EA1CCE">
        <w:t>的神经网络模型</w:t>
      </w:r>
      <w:r w:rsidRPr="00EA1CCE">
        <w:t>25</w:t>
      </w:r>
      <w:r w:rsidRPr="00EA1CCE">
        <w:t>次训练以后</w:t>
      </w:r>
      <w:r>
        <w:rPr>
          <w:rFonts w:hint="eastAsia"/>
        </w:rPr>
        <w:t>Accuracy</w:t>
      </w:r>
      <w:r>
        <w:rPr>
          <w:rFonts w:hint="eastAsia"/>
        </w:rPr>
        <w:t>图线</w:t>
      </w:r>
    </w:p>
    <w:p w14:paraId="24AAE4B1" w14:textId="77777777" w:rsidR="004F42CF" w:rsidRPr="004F42CF" w:rsidRDefault="004F42CF" w:rsidP="004F42CF">
      <w:pPr>
        <w:rPr>
          <w:rFonts w:hint="eastAsia"/>
        </w:rPr>
      </w:pPr>
    </w:p>
    <w:p w14:paraId="5C0ACADD" w14:textId="1CC49C66" w:rsidR="004F42CF" w:rsidRPr="004F42CF" w:rsidRDefault="004F42CF" w:rsidP="00927A68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lastRenderedPageBreak/>
        <w:t>在此基础上，又训练了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min</w:t>
      </w:r>
      <w:r>
        <w:rPr>
          <w:rFonts w:hint="eastAsia"/>
        </w:rPr>
        <w:t>左右，继续加强该网络的提取特征的能力。观察何时可以达到上一个</w:t>
      </w:r>
      <w:r>
        <w:rPr>
          <w:rFonts w:hint="eastAsia"/>
        </w:rPr>
        <w:t>Sigmoid</w:t>
      </w:r>
      <w:r>
        <w:rPr>
          <w:rFonts w:hint="eastAsia"/>
        </w:rPr>
        <w:t>全连接神经网络的</w:t>
      </w:r>
      <w:r w:rsidR="00927A68">
        <w:rPr>
          <w:rFonts w:hint="eastAsia"/>
        </w:rPr>
        <w:t>正确率。</w:t>
      </w:r>
    </w:p>
    <w:p w14:paraId="57096A1D" w14:textId="0EC97AC6" w:rsidR="00927A68" w:rsidRDefault="00927A68" w:rsidP="00054B20">
      <w:pPr>
        <w:pStyle w:val="3"/>
        <w:spacing w:before="145" w:after="145"/>
      </w:pPr>
      <w:r>
        <w:rPr>
          <w:rFonts w:hint="eastAsia"/>
        </w:rPr>
        <w:t>训练结果</w:t>
      </w:r>
    </w:p>
    <w:p w14:paraId="6277A929" w14:textId="217C00BE" w:rsidR="00927A68" w:rsidRDefault="00927A68" w:rsidP="00C07A3B">
      <w:pPr>
        <w:spacing w:line="400" w:lineRule="atLeast"/>
        <w:ind w:firstLineChars="200" w:firstLine="444"/>
      </w:pPr>
      <w:r>
        <w:rPr>
          <w:rFonts w:hint="eastAsia"/>
        </w:rPr>
        <w:t>最终该模型实现了在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分钟内达到训练集正确率</w:t>
      </w:r>
      <w:r>
        <w:rPr>
          <w:rFonts w:hint="eastAsia"/>
        </w:rPr>
        <w:t>8</w:t>
      </w:r>
      <w:r>
        <w:t>8.3533</w:t>
      </w:r>
      <w:r>
        <w:rPr>
          <w:rFonts w:hint="eastAsia"/>
        </w:rPr>
        <w:t>%</w:t>
      </w:r>
      <w:r>
        <w:rPr>
          <w:rFonts w:hint="eastAsia"/>
        </w:rPr>
        <w:t>，测试集正确率</w:t>
      </w:r>
      <w:r>
        <w:rPr>
          <w:rFonts w:hint="eastAsia"/>
        </w:rPr>
        <w:t>8</w:t>
      </w:r>
      <w:r>
        <w:t>2.3448</w:t>
      </w:r>
      <w:r>
        <w:rPr>
          <w:rFonts w:hint="eastAsia"/>
        </w:rPr>
        <w:t>%</w:t>
      </w:r>
      <w:r>
        <w:rPr>
          <w:rFonts w:hint="eastAsia"/>
        </w:rPr>
        <w:t>的效果</w:t>
      </w:r>
      <w:r w:rsidR="00C07A3B">
        <w:rPr>
          <w:rFonts w:hint="eastAsia"/>
        </w:rPr>
        <w:t>，如所示</w:t>
      </w:r>
      <w:r>
        <w:rPr>
          <w:rFonts w:hint="eastAsia"/>
        </w:rPr>
        <w:t>，整体上比上一个模型学习能力有大幅提升，</w:t>
      </w:r>
      <w:r w:rsidR="00C07A3B">
        <w:rPr>
          <w:rFonts w:hint="eastAsia"/>
        </w:rPr>
        <w:t>学习效率用时几乎是</w:t>
      </w:r>
      <w:r w:rsidR="00C07A3B">
        <w:rPr>
          <w:rFonts w:hint="eastAsia"/>
        </w:rPr>
        <w:t>Sigmoid</w:t>
      </w:r>
      <w:r w:rsidR="00C07A3B">
        <w:rPr>
          <w:rFonts w:hint="eastAsia"/>
        </w:rPr>
        <w:t>全连接的</w:t>
      </w:r>
      <w:r w:rsidR="00C07A3B">
        <w:rPr>
          <w:rFonts w:hint="eastAsia"/>
        </w:rPr>
        <w:t>5</w:t>
      </w:r>
      <w:r w:rsidR="00C07A3B">
        <w:rPr>
          <w:rFonts w:hint="eastAsia"/>
        </w:rPr>
        <w:t>倍以上。</w:t>
      </w:r>
      <w:r>
        <w:rPr>
          <w:rFonts w:hint="eastAsia"/>
        </w:rPr>
        <w:t>但是对于本数据集样本的识别难度，想要进一步提升正确率变得异常艰难。</w:t>
      </w:r>
      <w:r w:rsidR="00C07A3B">
        <w:rPr>
          <w:rFonts w:hint="eastAsia"/>
        </w:rPr>
        <w:t>难以突破</w:t>
      </w:r>
      <w:r w:rsidR="00C07A3B">
        <w:t>90</w:t>
      </w:r>
      <w:r w:rsidR="00C07A3B">
        <w:rPr>
          <w:rFonts w:hint="eastAsia"/>
        </w:rPr>
        <w:t>%</w:t>
      </w:r>
      <w:r w:rsidR="00C07A3B">
        <w:rPr>
          <w:rFonts w:hint="eastAsia"/>
        </w:rPr>
        <w:t>大关。</w:t>
      </w:r>
    </w:p>
    <w:p w14:paraId="2D353D5C" w14:textId="77777777" w:rsidR="00C07A3B" w:rsidRPr="00927A68" w:rsidRDefault="00C07A3B" w:rsidP="00C07A3B">
      <w:pPr>
        <w:spacing w:line="400" w:lineRule="atLeast"/>
        <w:ind w:firstLineChars="200" w:firstLine="444"/>
        <w:rPr>
          <w:rFonts w:hint="eastAsia"/>
        </w:rPr>
      </w:pPr>
    </w:p>
    <w:p w14:paraId="0594DB15" w14:textId="77777777" w:rsidR="00C07A3B" w:rsidRDefault="00927A68" w:rsidP="00C07A3B">
      <w:pPr>
        <w:keepNext/>
        <w:jc w:val="center"/>
      </w:pPr>
      <w:r>
        <w:rPr>
          <w:noProof/>
        </w:rPr>
        <w:drawing>
          <wp:inline distT="0" distB="0" distL="0" distR="0" wp14:anchorId="183BB9D9" wp14:editId="4A4A66A8">
            <wp:extent cx="2639963" cy="255293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4578" cy="2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9264" w14:textId="554E778E" w:rsidR="00927A68" w:rsidRPr="00927A68" w:rsidRDefault="00C07A3B" w:rsidP="00C07A3B">
      <w:pPr>
        <w:pStyle w:val="ae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最后一轮训练后的</w:t>
      </w:r>
      <w:r>
        <w:rPr>
          <w:rFonts w:hint="eastAsia"/>
        </w:rPr>
        <w:t>ACC</w:t>
      </w:r>
      <w:r>
        <w:rPr>
          <w:rFonts w:hint="eastAsia"/>
        </w:rPr>
        <w:t>图示和正确率</w:t>
      </w:r>
    </w:p>
    <w:p w14:paraId="1BCFD329" w14:textId="77777777" w:rsidR="00927A68" w:rsidRDefault="00927A68" w:rsidP="00927A68">
      <w:pPr>
        <w:pStyle w:val="1"/>
        <w:spacing w:before="580" w:after="580"/>
      </w:pPr>
      <w:r>
        <w:rPr>
          <w:rFonts w:hint="eastAsia"/>
        </w:rPr>
        <w:t>实验结果</w:t>
      </w:r>
    </w:p>
    <w:p w14:paraId="4C1E6F18" w14:textId="714FEFBE" w:rsidR="00BE545B" w:rsidRDefault="00927A68" w:rsidP="00927A68">
      <w:pPr>
        <w:spacing w:line="400" w:lineRule="exact"/>
        <w:ind w:firstLineChars="200" w:firstLine="444"/>
      </w:pPr>
      <w:r>
        <w:rPr>
          <w:rFonts w:hint="eastAsia"/>
        </w:rPr>
        <w:t>经过本实验，实现了两种</w:t>
      </w:r>
      <w:r>
        <w:rPr>
          <w:rFonts w:hint="eastAsia"/>
        </w:rPr>
        <w:t>5</w:t>
      </w:r>
      <w:r>
        <w:rPr>
          <w:rFonts w:hint="eastAsia"/>
        </w:rPr>
        <w:t>层全连接神经网络的</w:t>
      </w:r>
      <w:r>
        <w:rPr>
          <w:rFonts w:hint="eastAsia"/>
        </w:rPr>
        <w:t>SVHN</w:t>
      </w:r>
      <w:r>
        <w:rPr>
          <w:rFonts w:hint="eastAsia"/>
        </w:rPr>
        <w:t>识别模型，训练集与测试集正确率均达到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以上，其中基于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>ReLU</w:t>
      </w:r>
      <w:r w:rsidR="00C07A3B">
        <w:rPr>
          <w:rFonts w:hint="eastAsia"/>
        </w:rPr>
        <w:t>配合最后</w:t>
      </w:r>
      <w:r w:rsidR="00C07A3B"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Sigmoid</w:t>
      </w:r>
      <w:r>
        <w:rPr>
          <w:rFonts w:hint="eastAsia"/>
        </w:rPr>
        <w:t>的模型有较高的学习效率，可以在较少时间内实现梯度下降</w:t>
      </w:r>
      <w:r w:rsidR="00C07A3B">
        <w:rPr>
          <w:rFonts w:hint="eastAsia"/>
        </w:rPr>
        <w:t>，达到同样，甚至更加的正确率的效果</w:t>
      </w:r>
      <w:r w:rsidR="00BE545B">
        <w:rPr>
          <w:rFonts w:hint="eastAsia"/>
        </w:rPr>
        <w:t>。</w:t>
      </w:r>
    </w:p>
    <w:p w14:paraId="69B2EADA" w14:textId="2AE9C1AB" w:rsidR="00BE545B" w:rsidRDefault="00BE545B" w:rsidP="00BE545B">
      <w:pPr>
        <w:pStyle w:val="1"/>
        <w:spacing w:before="580" w:after="580"/>
      </w:pPr>
      <w:r>
        <w:rPr>
          <w:rFonts w:hint="eastAsia"/>
        </w:rPr>
        <w:lastRenderedPageBreak/>
        <w:t>小结</w:t>
      </w:r>
    </w:p>
    <w:p w14:paraId="64B791CA" w14:textId="46FBBD2E" w:rsidR="00BE545B" w:rsidRPr="00BE545B" w:rsidRDefault="00BE545B" w:rsidP="00BE545B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基本实现了题目所需的功能，在更换激活函数、解决</w:t>
      </w:r>
      <w:r>
        <w:rPr>
          <w:rFonts w:hint="eastAsia"/>
        </w:rPr>
        <w:t>Bug</w:t>
      </w:r>
      <w:r>
        <w:rPr>
          <w:rFonts w:hint="eastAsia"/>
        </w:rPr>
        <w:t>、解决网络不学习问题的过程中，加深了对于神经网络的理解，整体对于深度学习原理有一个基本的认识。</w:t>
      </w:r>
    </w:p>
    <w:p w14:paraId="5C54D537" w14:textId="43D19BE4" w:rsidR="00BE545B" w:rsidRDefault="00BE545B" w:rsidP="00BE545B">
      <w:pPr>
        <w:spacing w:line="400" w:lineRule="exact"/>
        <w:ind w:firstLineChars="200" w:firstLine="444"/>
      </w:pPr>
      <w:r>
        <w:rPr>
          <w:rFonts w:hint="eastAsia"/>
        </w:rPr>
        <w:t>神经网络的学习，难点在于对每一个参数的理解，以及</w:t>
      </w:r>
      <w:r>
        <w:rPr>
          <w:rFonts w:hint="eastAsia"/>
        </w:rPr>
        <w:t>cost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，梯度等等概念关系的辨识，才能解决当神经网络无法学习时，该从哪里入手哪里调参，同时在对比上，也深刻的理解到选择一个优秀的激活函数，对于神经网络训练的重要影响。</w:t>
      </w:r>
    </w:p>
    <w:p w14:paraId="5B566546" w14:textId="4F85C588" w:rsidR="00BE545B" w:rsidRDefault="00BE545B" w:rsidP="00BE545B">
      <w:pPr>
        <w:spacing w:line="400" w:lineRule="exact"/>
        <w:ind w:firstLineChars="200" w:firstLine="444"/>
      </w:pPr>
      <w:r>
        <w:rPr>
          <w:rFonts w:hint="eastAsia"/>
        </w:rPr>
        <w:t>经过一个学期的学习，对于深度学习有了基本的了解与认识，</w:t>
      </w:r>
      <w:r w:rsidR="003D5B4F">
        <w:rPr>
          <w:rFonts w:hint="eastAsia"/>
        </w:rPr>
        <w:t>掌握了全连接神经网络的具体运作方式，也对</w:t>
      </w:r>
      <w:r w:rsidR="003D5B4F">
        <w:rPr>
          <w:rFonts w:hint="eastAsia"/>
        </w:rPr>
        <w:t>CNN</w:t>
      </w:r>
      <w:r w:rsidR="003D5B4F">
        <w:rPr>
          <w:rFonts w:hint="eastAsia"/>
        </w:rPr>
        <w:t>等网络有了浅显的了解，</w:t>
      </w:r>
      <w:r>
        <w:rPr>
          <w:rFonts w:hint="eastAsia"/>
        </w:rPr>
        <w:t>希望在将来能了解更多前沿的深度学习理论与方法，并不断在实践中打磨自己，汲取更多的经验和知识，在人工智能浪潮席卷全球的特殊时期下，能抓住去往潮头的机会，</w:t>
      </w:r>
      <w:r w:rsidR="003D5B4F">
        <w:rPr>
          <w:rFonts w:hint="eastAsia"/>
        </w:rPr>
        <w:t>争取能有一份对得起自己的学术成果。</w:t>
      </w:r>
    </w:p>
    <w:p w14:paraId="59F7C7C0" w14:textId="69A04CA4" w:rsidR="003D5B4F" w:rsidRDefault="003D5B4F" w:rsidP="003D5B4F">
      <w:pPr>
        <w:pStyle w:val="1"/>
        <w:spacing w:before="580" w:after="580"/>
      </w:pPr>
      <w:r>
        <w:rPr>
          <w:rFonts w:hint="eastAsia"/>
        </w:rPr>
        <w:t>代码</w:t>
      </w:r>
    </w:p>
    <w:p w14:paraId="45A929A3" w14:textId="2FF9B73A" w:rsidR="003D5B4F" w:rsidRPr="003D5B4F" w:rsidRDefault="003D5B4F" w:rsidP="003D5B4F">
      <w:pPr>
        <w:spacing w:line="400" w:lineRule="exact"/>
        <w:ind w:firstLineChars="200" w:firstLine="444"/>
        <w:rPr>
          <w:rFonts w:hint="eastAsia"/>
        </w:rPr>
      </w:pPr>
      <w:r>
        <w:rPr>
          <w:rFonts w:hint="eastAsia"/>
        </w:rPr>
        <w:t>篇幅所限，只放最后一个效果最好的</w:t>
      </w:r>
      <w:r>
        <w:rPr>
          <w:rFonts w:hint="eastAsia"/>
        </w:rPr>
        <w:t>ReLU</w:t>
      </w:r>
      <w:r>
        <w:rPr>
          <w:rFonts w:hint="eastAsia"/>
        </w:rPr>
        <w:t>神经网络的训练代码，预处理，图片显示，</w:t>
      </w:r>
      <w:r w:rsidR="00D31C91">
        <w:rPr>
          <w:rFonts w:hint="eastAsia"/>
        </w:rPr>
        <w:t>前一个全连接</w:t>
      </w:r>
      <w:r w:rsidR="00D31C91">
        <w:rPr>
          <w:rFonts w:hint="eastAsia"/>
        </w:rPr>
        <w:t>Sigmoid</w:t>
      </w:r>
      <w:r w:rsidR="00D31C91">
        <w:rPr>
          <w:rFonts w:hint="eastAsia"/>
        </w:rPr>
        <w:t>神经网络，</w:t>
      </w:r>
      <w:r>
        <w:rPr>
          <w:rFonts w:hint="eastAsia"/>
        </w:rPr>
        <w:t>检查正确率等函数均在附件中一同提交。</w:t>
      </w:r>
    </w:p>
    <w:p w14:paraId="648A6F41" w14:textId="2AD4E634" w:rsidR="003D5B4F" w:rsidRDefault="003D5B4F" w:rsidP="003D5B4F">
      <w:pPr>
        <w:pStyle w:val="2"/>
        <w:spacing w:before="290" w:after="290"/>
      </w:pPr>
      <w:r>
        <w:rPr>
          <w:rFonts w:hint="eastAsia"/>
        </w:rPr>
        <w:t>ReLU</w:t>
      </w:r>
      <w:r>
        <w:rPr>
          <w:rFonts w:hint="eastAsia"/>
        </w:rPr>
        <w:t>训练用</w:t>
      </w:r>
      <w:r>
        <w:rPr>
          <w:rFonts w:hint="eastAsia"/>
        </w:rPr>
        <w:t>train</w:t>
      </w:r>
      <w:r>
        <w:t>modle.m</w:t>
      </w:r>
      <w:r>
        <w:rPr>
          <w:rFonts w:hint="eastAsia"/>
        </w:rPr>
        <w:t>代码</w:t>
      </w:r>
    </w:p>
    <w:p w14:paraId="2CE01706" w14:textId="77777777" w:rsidR="003D5B4F" w:rsidRDefault="003D5B4F" w:rsidP="003D5B4F">
      <w:r>
        <w:t>clc;</w:t>
      </w:r>
    </w:p>
    <w:p w14:paraId="2BDFFBDA" w14:textId="77777777" w:rsidR="003D5B4F" w:rsidRDefault="003D5B4F" w:rsidP="003D5B4F">
      <w:r>
        <w:t>clear;</w:t>
      </w:r>
    </w:p>
    <w:p w14:paraId="4ACD964A" w14:textId="77777777" w:rsidR="003D5B4F" w:rsidRDefault="003D5B4F" w:rsidP="003D5B4F">
      <w:r>
        <w:t>load train_1024.mat</w:t>
      </w:r>
    </w:p>
    <w:p w14:paraId="4C0B6249" w14:textId="77777777" w:rsidR="003D5B4F" w:rsidRDefault="003D5B4F" w:rsidP="003D5B4F">
      <w:r>
        <w:t>load test_1024.mat</w:t>
      </w:r>
    </w:p>
    <w:p w14:paraId="6BC65658" w14:textId="77777777" w:rsidR="003D5B4F" w:rsidRDefault="003D5B4F" w:rsidP="003D5B4F">
      <w:r>
        <w:t xml:space="preserve">L = 5; </w:t>
      </w:r>
    </w:p>
    <w:p w14:paraId="32EB6747" w14:textId="77777777" w:rsidR="003D5B4F" w:rsidRDefault="003D5B4F" w:rsidP="003D5B4F">
      <w:r>
        <w:t>layer_size = [1024</w:t>
      </w:r>
    </w:p>
    <w:p w14:paraId="0BE5EBA2" w14:textId="77777777" w:rsidR="003D5B4F" w:rsidRDefault="003D5B4F" w:rsidP="003D5B4F">
      <w:r>
        <w:lastRenderedPageBreak/>
        <w:t xml:space="preserve">              512</w:t>
      </w:r>
    </w:p>
    <w:p w14:paraId="0E8D5B5B" w14:textId="77777777" w:rsidR="003D5B4F" w:rsidRDefault="003D5B4F" w:rsidP="003D5B4F">
      <w:r>
        <w:t xml:space="preserve">              256</w:t>
      </w:r>
    </w:p>
    <w:p w14:paraId="5FF659B2" w14:textId="77777777" w:rsidR="003D5B4F" w:rsidRDefault="003D5B4F" w:rsidP="003D5B4F">
      <w:r>
        <w:t xml:space="preserve">              64 </w:t>
      </w:r>
    </w:p>
    <w:p w14:paraId="08DBDEE1" w14:textId="77777777" w:rsidR="003D5B4F" w:rsidRDefault="003D5B4F" w:rsidP="003D5B4F">
      <w:r>
        <w:t xml:space="preserve">              10];</w:t>
      </w:r>
    </w:p>
    <w:p w14:paraId="76020FB6" w14:textId="77777777" w:rsidR="003D5B4F" w:rsidRDefault="003D5B4F" w:rsidP="003D5B4F">
      <w:r>
        <w:t xml:space="preserve">try </w:t>
      </w:r>
    </w:p>
    <w:p w14:paraId="4821BF3D" w14:textId="77777777" w:rsidR="003D5B4F" w:rsidRDefault="003D5B4F" w:rsidP="003D5B4F">
      <w:r>
        <w:t xml:space="preserve">    load model.mat</w:t>
      </w:r>
    </w:p>
    <w:p w14:paraId="51B26665" w14:textId="77777777" w:rsidR="003D5B4F" w:rsidRDefault="003D5B4F" w:rsidP="003D5B4F">
      <w:r>
        <w:t>catch</w:t>
      </w:r>
    </w:p>
    <w:p w14:paraId="440F055C" w14:textId="77777777" w:rsidR="003D5B4F" w:rsidRDefault="003D5B4F" w:rsidP="003D5B4F">
      <w:r>
        <w:t xml:space="preserve">    for l = 1:L-1</w:t>
      </w:r>
    </w:p>
    <w:p w14:paraId="0F4D7E01" w14:textId="77777777" w:rsidR="003D5B4F" w:rsidRDefault="003D5B4F" w:rsidP="003D5B4F">
      <w:r>
        <w:t>%         w{l} = 0.001 * abs(randn(layer_size(l+1,1), sum(layer_size(l,:))));</w:t>
      </w:r>
    </w:p>
    <w:p w14:paraId="2AE7AF33" w14:textId="77777777" w:rsidR="003D5B4F" w:rsidRDefault="003D5B4F" w:rsidP="003D5B4F">
      <w:r>
        <w:t xml:space="preserve">        w{l} = 0.1 * randn(layer_size(l+1,1), sum(layer_size(l,:)));</w:t>
      </w:r>
    </w:p>
    <w:p w14:paraId="15391245" w14:textId="77777777" w:rsidR="003D5B4F" w:rsidRDefault="003D5B4F" w:rsidP="003D5B4F">
      <w:r>
        <w:t xml:space="preserve">    end</w:t>
      </w:r>
    </w:p>
    <w:p w14:paraId="497E9345" w14:textId="77777777" w:rsidR="003D5B4F" w:rsidRDefault="003D5B4F" w:rsidP="003D5B4F">
      <w:r>
        <w:t xml:space="preserve">    fprintf('inital\n');</w:t>
      </w:r>
    </w:p>
    <w:p w14:paraId="17E48C5F" w14:textId="77777777" w:rsidR="003D5B4F" w:rsidRDefault="003D5B4F" w:rsidP="003D5B4F">
      <w:r>
        <w:t>end</w:t>
      </w:r>
    </w:p>
    <w:p w14:paraId="35E9C4DF" w14:textId="77777777" w:rsidR="003D5B4F" w:rsidRDefault="003D5B4F" w:rsidP="003D5B4F">
      <w:r>
        <w:t>alpha = 0.00001;</w:t>
      </w:r>
    </w:p>
    <w:p w14:paraId="643266DE" w14:textId="77777777" w:rsidR="003D5B4F" w:rsidRDefault="003D5B4F" w:rsidP="003D5B4F">
      <w:r>
        <w:t>J = []; % array to store cost of each mini batch</w:t>
      </w:r>
    </w:p>
    <w:p w14:paraId="7CA133E7" w14:textId="77777777" w:rsidR="003D5B4F" w:rsidRDefault="003D5B4F" w:rsidP="003D5B4F">
      <w:r>
        <w:t>Acc = []; % array to store accuracy of each mini batch</w:t>
      </w:r>
    </w:p>
    <w:p w14:paraId="4F511C47" w14:textId="77777777" w:rsidR="003D5B4F" w:rsidRDefault="003D5B4F" w:rsidP="003D5B4F"/>
    <w:p w14:paraId="75B6B744" w14:textId="77777777" w:rsidR="003D5B4F" w:rsidRDefault="003D5B4F" w:rsidP="003D5B4F">
      <w:r>
        <w:t>max_epoch = int32(input('Enter the max_epoch:'));</w:t>
      </w:r>
    </w:p>
    <w:p w14:paraId="7DA1A5FC" w14:textId="77777777" w:rsidR="003D5B4F" w:rsidRDefault="003D5B4F" w:rsidP="003D5B4F">
      <w:r>
        <w:t>mini_batch = 100; % number of sample of each mini batch</w:t>
      </w:r>
    </w:p>
    <w:p w14:paraId="3D699F2C" w14:textId="77777777" w:rsidR="003D5B4F" w:rsidRDefault="003D5B4F" w:rsidP="003D5B4F"/>
    <w:p w14:paraId="180C20BF" w14:textId="77777777" w:rsidR="003D5B4F" w:rsidRDefault="003D5B4F" w:rsidP="003D5B4F">
      <w:r>
        <w:t>figure % plot the cost</w:t>
      </w:r>
    </w:p>
    <w:p w14:paraId="2450F6FC" w14:textId="77777777" w:rsidR="003D5B4F" w:rsidRDefault="003D5B4F" w:rsidP="003D5B4F">
      <w:r>
        <w:t>for iter=1:max_epoch</w:t>
      </w:r>
    </w:p>
    <w:p w14:paraId="511FF2D8" w14:textId="77777777" w:rsidR="003D5B4F" w:rsidRDefault="003D5B4F" w:rsidP="003D5B4F">
      <w:r>
        <w:t xml:space="preserve">    fprintf('========No.%d training starts======= \n',iter);</w:t>
      </w:r>
    </w:p>
    <w:p w14:paraId="51B42561" w14:textId="77777777" w:rsidR="003D5B4F" w:rsidRDefault="003D5B4F" w:rsidP="003D5B4F">
      <w:r>
        <w:t xml:space="preserve">idxs = randperm(train_size); </w:t>
      </w:r>
    </w:p>
    <w:p w14:paraId="070ADD13" w14:textId="77777777" w:rsidR="003D5B4F" w:rsidRDefault="003D5B4F" w:rsidP="003D5B4F">
      <w:r>
        <w:t xml:space="preserve">for k = 1:ceil(train_size/mini_batch)    </w:t>
      </w:r>
    </w:p>
    <w:p w14:paraId="46CFC56B" w14:textId="77777777" w:rsidR="003D5B4F" w:rsidRDefault="003D5B4F" w:rsidP="003D5B4F">
      <w:r>
        <w:t xml:space="preserve">    start_idx = (k-1)*mini_batch+1;        </w:t>
      </w:r>
    </w:p>
    <w:p w14:paraId="2BD57775" w14:textId="77777777" w:rsidR="003D5B4F" w:rsidRDefault="003D5B4F" w:rsidP="003D5B4F">
      <w:r>
        <w:t xml:space="preserve">    end_idx = min(k*mini_batch, train_size); </w:t>
      </w:r>
    </w:p>
    <w:p w14:paraId="37549853" w14:textId="77777777" w:rsidR="003D5B4F" w:rsidRDefault="003D5B4F" w:rsidP="003D5B4F">
      <w:r>
        <w:t xml:space="preserve">    if mod(k,10) == 0</w:t>
      </w:r>
    </w:p>
    <w:p w14:paraId="4364734E" w14:textId="77777777" w:rsidR="003D5B4F" w:rsidRDefault="003D5B4F" w:rsidP="003D5B4F">
      <w:r>
        <w:t xml:space="preserve">        percent = end_idx/train_size *100;</w:t>
      </w:r>
    </w:p>
    <w:p w14:paraId="7FA8584A" w14:textId="77777777" w:rsidR="003D5B4F" w:rsidRDefault="003D5B4F" w:rsidP="003D5B4F">
      <w:r>
        <w:t xml:space="preserve">        fprintf('No.%d trains has complete %8.4f %% \n', iter,percent);</w:t>
      </w:r>
    </w:p>
    <w:p w14:paraId="785010BB" w14:textId="77777777" w:rsidR="003D5B4F" w:rsidRDefault="003D5B4F" w:rsidP="003D5B4F">
      <w:r>
        <w:t xml:space="preserve">    end</w:t>
      </w:r>
    </w:p>
    <w:p w14:paraId="329ECDE5" w14:textId="77777777" w:rsidR="003D5B4F" w:rsidRDefault="003D5B4F" w:rsidP="003D5B4F">
      <w:r>
        <w:tab/>
        <w:t>a{1} = X_train(:,idxs(start_idx:end_idx));</w:t>
      </w:r>
    </w:p>
    <w:p w14:paraId="114D9CB1" w14:textId="77777777" w:rsidR="003D5B4F" w:rsidRDefault="003D5B4F" w:rsidP="003D5B4F">
      <w:r>
        <w:t xml:space="preserve">    y = trainlabels(:, idxs(start_idx:end_idx));</w:t>
      </w:r>
    </w:p>
    <w:p w14:paraId="6980E540" w14:textId="77777777" w:rsidR="003D5B4F" w:rsidRDefault="003D5B4F" w:rsidP="003D5B4F">
      <w:r>
        <w:t xml:space="preserve">    </w:t>
      </w:r>
    </w:p>
    <w:p w14:paraId="10E7B5E0" w14:textId="77777777" w:rsidR="003D5B4F" w:rsidRDefault="003D5B4F" w:rsidP="003D5B4F">
      <w:r>
        <w:t xml:space="preserve">        [a{2},z{2}] = fc(w{1},a{1});</w:t>
      </w:r>
    </w:p>
    <w:p w14:paraId="2438FBE3" w14:textId="77777777" w:rsidR="003D5B4F" w:rsidRDefault="003D5B4F" w:rsidP="003D5B4F">
      <w:r>
        <w:t xml:space="preserve">        [a{3},z{3}] = fc(w{2},a{2});</w:t>
      </w:r>
    </w:p>
    <w:p w14:paraId="3923FF11" w14:textId="77777777" w:rsidR="003D5B4F" w:rsidRDefault="003D5B4F" w:rsidP="003D5B4F">
      <w:r>
        <w:t xml:space="preserve">        [a{4},z{4}] = fc(w{3},a{3});</w:t>
      </w:r>
    </w:p>
    <w:p w14:paraId="34FD1395" w14:textId="77777777" w:rsidR="003D5B4F" w:rsidRDefault="003D5B4F" w:rsidP="003D5B4F">
      <w:r>
        <w:t xml:space="preserve">        [a{5},z{5}] = fc_sig(w{4},a{4});</w:t>
      </w:r>
    </w:p>
    <w:p w14:paraId="6BE4FDE3" w14:textId="77777777" w:rsidR="003D5B4F" w:rsidRDefault="003D5B4F" w:rsidP="003D5B4F">
      <w:r>
        <w:t>%         [a{6},z{6}] = fc_sig(w{5},a{5});</w:t>
      </w:r>
    </w:p>
    <w:p w14:paraId="4AECE799" w14:textId="77777777" w:rsidR="003D5B4F" w:rsidRDefault="003D5B4F" w:rsidP="003D5B4F">
      <w:r>
        <w:t>%         [a{7},z{7}] = fc_sig_sig(w{6},a{6});</w:t>
      </w:r>
    </w:p>
    <w:p w14:paraId="7D7DB56A" w14:textId="77777777" w:rsidR="003D5B4F" w:rsidRDefault="003D5B4F" w:rsidP="003D5B4F">
      <w:r>
        <w:t xml:space="preserve">        </w:t>
      </w:r>
    </w:p>
    <w:p w14:paraId="5AA5A5BB" w14:textId="77777777" w:rsidR="003D5B4F" w:rsidRDefault="003D5B4F" w:rsidP="003D5B4F">
      <w:r>
        <w:lastRenderedPageBreak/>
        <w:t xml:space="preserve">        delta{L} = (a{L} - y).* a{L} .*(1-a{L}); </w:t>
      </w:r>
    </w:p>
    <w:p w14:paraId="1FD3EB73" w14:textId="77777777" w:rsidR="003D5B4F" w:rsidRDefault="003D5B4F" w:rsidP="003D5B4F">
      <w:r>
        <w:t>%         delta{6} = bc_sig(w{6}, z{6}, delta{7});</w:t>
      </w:r>
    </w:p>
    <w:p w14:paraId="1FFC5F90" w14:textId="77777777" w:rsidR="003D5B4F" w:rsidRDefault="003D5B4F" w:rsidP="003D5B4F">
      <w:r>
        <w:t>%         delta{5} = bc_sig(w{5}, z{5}, delta{6});</w:t>
      </w:r>
    </w:p>
    <w:p w14:paraId="2FEAE76A" w14:textId="77777777" w:rsidR="003D5B4F" w:rsidRDefault="003D5B4F" w:rsidP="003D5B4F">
      <w:r>
        <w:t xml:space="preserve">        delta{4} = bc(w{4}, z{4}, delta{5});</w:t>
      </w:r>
    </w:p>
    <w:p w14:paraId="61BC87A7" w14:textId="77777777" w:rsidR="003D5B4F" w:rsidRDefault="003D5B4F" w:rsidP="003D5B4F">
      <w:r>
        <w:t xml:space="preserve">        delta{3} = bc(w{3}, z{3}, delta{4});</w:t>
      </w:r>
    </w:p>
    <w:p w14:paraId="18ACE9B6" w14:textId="77777777" w:rsidR="003D5B4F" w:rsidRDefault="003D5B4F" w:rsidP="003D5B4F">
      <w:r>
        <w:t xml:space="preserve">        delta{2} = bc(w{2}, z{2}, delta{3});</w:t>
      </w:r>
    </w:p>
    <w:p w14:paraId="3C8EAF01" w14:textId="77777777" w:rsidR="003D5B4F" w:rsidRDefault="003D5B4F" w:rsidP="003D5B4F">
      <w:r>
        <w:t>%         delta{2} = bc_sig(w{2},z{2},delta{3});</w:t>
      </w:r>
    </w:p>
    <w:p w14:paraId="48DC8291" w14:textId="77777777" w:rsidR="003D5B4F" w:rsidRDefault="003D5B4F" w:rsidP="003D5B4F">
      <w:r>
        <w:t xml:space="preserve">        for l=1:L-1</w:t>
      </w:r>
    </w:p>
    <w:p w14:paraId="4E89E046" w14:textId="77777777" w:rsidR="003D5B4F" w:rsidRDefault="003D5B4F" w:rsidP="003D5B4F">
      <w:r>
        <w:t xml:space="preserve">            grad_w = delta{l+1} * a{l}'; </w:t>
      </w:r>
    </w:p>
    <w:p w14:paraId="1A6DB0FA" w14:textId="77777777" w:rsidR="003D5B4F" w:rsidRDefault="003D5B4F" w:rsidP="003D5B4F">
      <w:r>
        <w:t xml:space="preserve">            w{l} = w{l} - alpha*grad_w;</w:t>
      </w:r>
    </w:p>
    <w:p w14:paraId="7D2B2E99" w14:textId="77777777" w:rsidR="003D5B4F" w:rsidRDefault="003D5B4F" w:rsidP="003D5B4F">
      <w:r>
        <w:t xml:space="preserve">        end </w:t>
      </w:r>
    </w:p>
    <w:p w14:paraId="7CA7A43B" w14:textId="77777777" w:rsidR="003D5B4F" w:rsidRDefault="003D5B4F" w:rsidP="003D5B4F">
      <w:r>
        <w:t xml:space="preserve">        J = [J 1/length(y)*sum(cost(a{L}, y))];</w:t>
      </w:r>
    </w:p>
    <w:p w14:paraId="465466FE" w14:textId="77777777" w:rsidR="003D5B4F" w:rsidRDefault="003D5B4F" w:rsidP="003D5B4F">
      <w:r>
        <w:t xml:space="preserve">        acc = accuracy(a{L}, y);</w:t>
      </w:r>
    </w:p>
    <w:p w14:paraId="2EFFE5FB" w14:textId="77777777" w:rsidR="003D5B4F" w:rsidRDefault="003D5B4F" w:rsidP="003D5B4F">
      <w:r>
        <w:t xml:space="preserve">        Acc =[Acc acc];</w:t>
      </w:r>
    </w:p>
    <w:p w14:paraId="2A26A181" w14:textId="77777777" w:rsidR="003D5B4F" w:rsidRDefault="003D5B4F" w:rsidP="003D5B4F">
      <w:r>
        <w:t xml:space="preserve">        plot(J);</w:t>
      </w:r>
    </w:p>
    <w:p w14:paraId="270EAB1B" w14:textId="77777777" w:rsidR="003D5B4F" w:rsidRDefault="003D5B4F" w:rsidP="003D5B4F">
      <w:r>
        <w:t xml:space="preserve">        pause(0.000001);</w:t>
      </w:r>
    </w:p>
    <w:p w14:paraId="78C6EB18" w14:textId="77777777" w:rsidR="003D5B4F" w:rsidRDefault="003D5B4F" w:rsidP="003D5B4F">
      <w:r>
        <w:t>end</w:t>
      </w:r>
    </w:p>
    <w:p w14:paraId="0235F215" w14:textId="77777777" w:rsidR="003D5B4F" w:rsidRDefault="003D5B4F" w:rsidP="003D5B4F">
      <w:r>
        <w:t xml:space="preserve">        fprintf('No.%d acc is %8.4f %% \n',iter, acc*100);</w:t>
      </w:r>
    </w:p>
    <w:p w14:paraId="6A94B491" w14:textId="77777777" w:rsidR="003D5B4F" w:rsidRDefault="003D5B4F" w:rsidP="003D5B4F">
      <w:r>
        <w:t xml:space="preserve">end </w:t>
      </w:r>
    </w:p>
    <w:p w14:paraId="65E00D92" w14:textId="77777777" w:rsidR="003D5B4F" w:rsidRDefault="003D5B4F" w:rsidP="003D5B4F">
      <w:r>
        <w:t>figure</w:t>
      </w:r>
    </w:p>
    <w:p w14:paraId="5F758449" w14:textId="77777777" w:rsidR="003D5B4F" w:rsidRDefault="003D5B4F" w:rsidP="003D5B4F">
      <w:r>
        <w:t>plot(Acc);</w:t>
      </w:r>
    </w:p>
    <w:p w14:paraId="3A60D417" w14:textId="77777777" w:rsidR="003D5B4F" w:rsidRDefault="003D5B4F" w:rsidP="003D5B4F">
      <w:r>
        <w:t>save model.mat w layer_size;</w:t>
      </w:r>
    </w:p>
    <w:p w14:paraId="2FB53B97" w14:textId="77777777" w:rsidR="003D5B4F" w:rsidRDefault="003D5B4F" w:rsidP="003D5B4F">
      <w:r>
        <w:t>% check acc of both</w:t>
      </w:r>
    </w:p>
    <w:p w14:paraId="56BBE366" w14:textId="77777777" w:rsidR="003D5B4F" w:rsidRDefault="003D5B4F" w:rsidP="003D5B4F">
      <w:r>
        <w:t xml:space="preserve"> a{1} = X_train;</w:t>
      </w:r>
    </w:p>
    <w:p w14:paraId="010FAE34" w14:textId="77777777" w:rsidR="003D5B4F" w:rsidRDefault="003D5B4F" w:rsidP="003D5B4F">
      <w:r>
        <w:t xml:space="preserve">     [a{2},z{2}] = fc(w{1},a{1});</w:t>
      </w:r>
    </w:p>
    <w:p w14:paraId="519AB4D1" w14:textId="77777777" w:rsidR="003D5B4F" w:rsidRDefault="003D5B4F" w:rsidP="003D5B4F">
      <w:r>
        <w:t xml:space="preserve">        [a{3},z{3}] = fc(w{2},a{2});</w:t>
      </w:r>
    </w:p>
    <w:p w14:paraId="37178B0C" w14:textId="77777777" w:rsidR="003D5B4F" w:rsidRDefault="003D5B4F" w:rsidP="003D5B4F">
      <w:r>
        <w:t xml:space="preserve">        [a{4},z{4}] = fc(w{3},a{3});</w:t>
      </w:r>
    </w:p>
    <w:p w14:paraId="1D3E177D" w14:textId="77777777" w:rsidR="003D5B4F" w:rsidRDefault="003D5B4F" w:rsidP="003D5B4F">
      <w:r>
        <w:t xml:space="preserve">        [a{5},z{5}] = fc_sig(w{4},a{4});</w:t>
      </w:r>
    </w:p>
    <w:p w14:paraId="7217DEDD" w14:textId="77777777" w:rsidR="003D5B4F" w:rsidRDefault="003D5B4F" w:rsidP="003D5B4F">
      <w:r>
        <w:t xml:space="preserve">    train_acc = accuracy(a{L}, trainlabels);</w:t>
      </w:r>
    </w:p>
    <w:p w14:paraId="18CDB6EE" w14:textId="77777777" w:rsidR="003D5B4F" w:rsidRDefault="003D5B4F" w:rsidP="003D5B4F">
      <w:r>
        <w:t xml:space="preserve">    fprintf('Accuracy on training dataset is %f%%\n', train_acc*100);</w:t>
      </w:r>
    </w:p>
    <w:p w14:paraId="26EF78A4" w14:textId="77777777" w:rsidR="003D5B4F" w:rsidRDefault="003D5B4F" w:rsidP="003D5B4F">
      <w:r>
        <w:t xml:space="preserve">    % test data ACC</w:t>
      </w:r>
    </w:p>
    <w:p w14:paraId="4BF3FD8D" w14:textId="77777777" w:rsidR="003D5B4F" w:rsidRDefault="003D5B4F" w:rsidP="003D5B4F">
      <w:r>
        <w:t xml:space="preserve">    a{1} = X_test;</w:t>
      </w:r>
    </w:p>
    <w:p w14:paraId="6A52D91F" w14:textId="77777777" w:rsidR="003D5B4F" w:rsidRDefault="003D5B4F" w:rsidP="003D5B4F">
      <w:r>
        <w:t xml:space="preserve">    [a{2},z{2}] = fc(w{1},a{1});</w:t>
      </w:r>
    </w:p>
    <w:p w14:paraId="07605E5F" w14:textId="77777777" w:rsidR="003D5B4F" w:rsidRDefault="003D5B4F" w:rsidP="003D5B4F">
      <w:r>
        <w:t xml:space="preserve">        [a{3},z{3}] = fc(w{2},a{2});</w:t>
      </w:r>
    </w:p>
    <w:p w14:paraId="17110967" w14:textId="77777777" w:rsidR="003D5B4F" w:rsidRDefault="003D5B4F" w:rsidP="003D5B4F">
      <w:r>
        <w:t xml:space="preserve">        [a{4},z{4}] = fc(w{3},a{3});</w:t>
      </w:r>
    </w:p>
    <w:p w14:paraId="03A27250" w14:textId="77777777" w:rsidR="003D5B4F" w:rsidRDefault="003D5B4F" w:rsidP="003D5B4F">
      <w:r>
        <w:t xml:space="preserve">        [a{5},z{5}] = fc_sig(w{4},a{4});</w:t>
      </w:r>
    </w:p>
    <w:p w14:paraId="0A081BE4" w14:textId="77777777" w:rsidR="003D5B4F" w:rsidRDefault="003D5B4F" w:rsidP="003D5B4F">
      <w:r>
        <w:t xml:space="preserve">    test_acc = accuracy(a{length(w)+1},test_label);</w:t>
      </w:r>
    </w:p>
    <w:p w14:paraId="7422AF79" w14:textId="372138E6" w:rsidR="003D5B4F" w:rsidRDefault="003D5B4F" w:rsidP="003D5B4F">
      <w:pPr>
        <w:ind w:firstLine="444"/>
      </w:pPr>
      <w:r>
        <w:t>fprintf('Accuracy on testing dataset is %f%%\n', test_acc*100);</w:t>
      </w:r>
    </w:p>
    <w:p w14:paraId="6AB72224" w14:textId="6F46AA9B" w:rsidR="003D5B4F" w:rsidRDefault="003D5B4F" w:rsidP="003D5B4F">
      <w:pPr>
        <w:pStyle w:val="2"/>
        <w:spacing w:before="290" w:after="290"/>
      </w:pPr>
      <w:r>
        <w:rPr>
          <w:rFonts w:hint="eastAsia"/>
        </w:rPr>
        <w:lastRenderedPageBreak/>
        <w:t>ReLU</w:t>
      </w:r>
      <w:r>
        <w:rPr>
          <w:rFonts w:hint="eastAsia"/>
        </w:rPr>
        <w:t>神经网络函数</w:t>
      </w:r>
    </w:p>
    <w:p w14:paraId="050BF9F8" w14:textId="401774A5" w:rsidR="003D5B4F" w:rsidRDefault="003D5B4F" w:rsidP="003D5B4F">
      <w:pPr>
        <w:pStyle w:val="3"/>
        <w:spacing w:before="145" w:after="145"/>
      </w:pPr>
      <w:r>
        <w:t>fc.m (</w:t>
      </w:r>
      <w:r>
        <w:rPr>
          <w:rFonts w:hint="eastAsia"/>
        </w:rPr>
        <w:t>ReLU</w:t>
      </w:r>
      <w:r>
        <w:rPr>
          <w:rFonts w:hint="eastAsia"/>
        </w:rPr>
        <w:t>的正向传播</w:t>
      </w:r>
      <w:r>
        <w:rPr>
          <w:rFonts w:hint="eastAsia"/>
        </w:rPr>
        <w:t>)</w:t>
      </w:r>
    </w:p>
    <w:p w14:paraId="0975A342" w14:textId="77777777" w:rsidR="003D5B4F" w:rsidRDefault="003D5B4F" w:rsidP="003D5B4F">
      <w:r>
        <w:t>function [a_next, z_next] = fc(w, a)</w:t>
      </w:r>
    </w:p>
    <w:p w14:paraId="0104D367" w14:textId="77777777" w:rsidR="003D5B4F" w:rsidRDefault="003D5B4F" w:rsidP="003D5B4F">
      <w:r>
        <w:t xml:space="preserve">    f = @(s) (s&gt;0).*s; </w:t>
      </w:r>
    </w:p>
    <w:p w14:paraId="312EC147" w14:textId="77777777" w:rsidR="003D5B4F" w:rsidRDefault="003D5B4F" w:rsidP="003D5B4F">
      <w:r>
        <w:t xml:space="preserve">    z_next = w * a;</w:t>
      </w:r>
    </w:p>
    <w:p w14:paraId="69B996BC" w14:textId="77777777" w:rsidR="003D5B4F" w:rsidRDefault="003D5B4F" w:rsidP="003D5B4F">
      <w:r>
        <w:t xml:space="preserve">    a_next = f(z_next);</w:t>
      </w:r>
    </w:p>
    <w:p w14:paraId="29B2843A" w14:textId="0FD89CC1" w:rsidR="003D5B4F" w:rsidRPr="003D5B4F" w:rsidRDefault="003D5B4F" w:rsidP="003D5B4F">
      <w:pPr>
        <w:rPr>
          <w:rFonts w:hint="eastAsia"/>
        </w:rPr>
      </w:pPr>
      <w:r>
        <w:t>end</w:t>
      </w:r>
    </w:p>
    <w:p w14:paraId="740C531E" w14:textId="77777777" w:rsidR="003D5B4F" w:rsidRDefault="003D5B4F" w:rsidP="00BE545B">
      <w:pPr>
        <w:spacing w:line="400" w:lineRule="exact"/>
        <w:ind w:firstLineChars="200" w:firstLine="444"/>
      </w:pPr>
    </w:p>
    <w:p w14:paraId="45B9460F" w14:textId="242959CF" w:rsidR="003D5B4F" w:rsidRDefault="003D5B4F" w:rsidP="003D5B4F">
      <w:pPr>
        <w:pStyle w:val="3"/>
        <w:spacing w:before="145" w:after="145"/>
      </w:pPr>
      <w:r>
        <w:t xml:space="preserve">fc_sig.m </w:t>
      </w:r>
      <w:r>
        <w:rPr>
          <w:rFonts w:hint="eastAsia"/>
        </w:rPr>
        <w:t>（</w:t>
      </w:r>
      <w:r>
        <w:rPr>
          <w:rFonts w:hint="eastAsia"/>
        </w:rPr>
        <w:t>Sigmoid</w:t>
      </w:r>
      <w:r>
        <w:rPr>
          <w:rFonts w:hint="eastAsia"/>
        </w:rPr>
        <w:t>的正向传播）</w:t>
      </w:r>
    </w:p>
    <w:p w14:paraId="6FB3785E" w14:textId="77777777" w:rsidR="003D5B4F" w:rsidRDefault="003D5B4F" w:rsidP="003D5B4F">
      <w:r>
        <w:t>function [a_next, z_next] = fc(w, a)</w:t>
      </w:r>
    </w:p>
    <w:p w14:paraId="12A56792" w14:textId="75238BB4" w:rsidR="003D5B4F" w:rsidRDefault="003D5B4F" w:rsidP="003D5B4F">
      <w:r>
        <w:t xml:space="preserve">    f = @(s) 1 ./ (1 + exp(-s)); </w:t>
      </w:r>
    </w:p>
    <w:p w14:paraId="360C5489" w14:textId="77777777" w:rsidR="003D5B4F" w:rsidRDefault="003D5B4F" w:rsidP="003D5B4F">
      <w:r>
        <w:t xml:space="preserve">    z_next = w * a;</w:t>
      </w:r>
    </w:p>
    <w:p w14:paraId="1213D9A0" w14:textId="77777777" w:rsidR="003D5B4F" w:rsidRDefault="003D5B4F" w:rsidP="003D5B4F">
      <w:r>
        <w:t xml:space="preserve">    a_next = f(z_next);</w:t>
      </w:r>
    </w:p>
    <w:p w14:paraId="4CDE80DE" w14:textId="1E90780A" w:rsidR="003D5B4F" w:rsidRPr="003D5B4F" w:rsidRDefault="003D5B4F" w:rsidP="003D5B4F">
      <w:pPr>
        <w:rPr>
          <w:rFonts w:hint="eastAsia"/>
        </w:rPr>
      </w:pPr>
      <w:r>
        <w:t>end</w:t>
      </w:r>
    </w:p>
    <w:p w14:paraId="09C014EF" w14:textId="75220D43" w:rsidR="003D5B4F" w:rsidRDefault="003D5B4F" w:rsidP="003D5B4F">
      <w:pPr>
        <w:pStyle w:val="3"/>
        <w:spacing w:before="145" w:after="145"/>
      </w:pPr>
      <w:r>
        <w:rPr>
          <w:rFonts w:hint="eastAsia"/>
        </w:rPr>
        <w:t>bc</w:t>
      </w:r>
      <w:r>
        <w:t>.m</w:t>
      </w:r>
      <w:r>
        <w:tab/>
        <w:t>(ReLU</w:t>
      </w:r>
      <w:r>
        <w:rPr>
          <w:rFonts w:hint="eastAsia"/>
        </w:rPr>
        <w:t>的反向传播</w:t>
      </w:r>
      <w:r>
        <w:rPr>
          <w:rFonts w:hint="eastAsia"/>
        </w:rPr>
        <w:t>)</w:t>
      </w:r>
    </w:p>
    <w:p w14:paraId="40EBDEAD" w14:textId="77777777" w:rsidR="003D5B4F" w:rsidRDefault="003D5B4F" w:rsidP="003D5B4F">
      <w:r>
        <w:t>function delta = bc(w, z, delta_next)</w:t>
      </w:r>
    </w:p>
    <w:p w14:paraId="33CA7695" w14:textId="77777777" w:rsidR="003D5B4F" w:rsidRDefault="003D5B4F" w:rsidP="003D5B4F">
      <w:r>
        <w:t xml:space="preserve">    f = @(s) max(0,s); </w:t>
      </w:r>
    </w:p>
    <w:p w14:paraId="7933F38A" w14:textId="77777777" w:rsidR="003D5B4F" w:rsidRDefault="003D5B4F" w:rsidP="003D5B4F">
      <w:r>
        <w:t xml:space="preserve">    df = @(s) (s&gt;0);</w:t>
      </w:r>
    </w:p>
    <w:p w14:paraId="5912E4ED" w14:textId="77777777" w:rsidR="003D5B4F" w:rsidRDefault="003D5B4F" w:rsidP="003D5B4F">
      <w:r>
        <w:t xml:space="preserve">    delta = (w' * delta_next) .* df(z);</w:t>
      </w:r>
    </w:p>
    <w:p w14:paraId="0265F410" w14:textId="44E5323D" w:rsidR="003D5B4F" w:rsidRPr="003D5B4F" w:rsidRDefault="003D5B4F" w:rsidP="003D5B4F">
      <w:pPr>
        <w:rPr>
          <w:rFonts w:hint="eastAsia"/>
        </w:rPr>
      </w:pPr>
      <w:r>
        <w:t>end</w:t>
      </w:r>
    </w:p>
    <w:p w14:paraId="14B76081" w14:textId="3803ECEB" w:rsidR="003D5B4F" w:rsidRDefault="003D5B4F" w:rsidP="003D5B4F">
      <w:pPr>
        <w:pStyle w:val="3"/>
        <w:spacing w:before="145" w:after="145"/>
      </w:pPr>
      <w:r>
        <w:rPr>
          <w:rFonts w:hint="eastAsia"/>
        </w:rPr>
        <w:t>bc</w:t>
      </w:r>
      <w:r>
        <w:t xml:space="preserve">_sig.m </w:t>
      </w:r>
      <w:r>
        <w:rPr>
          <w:rFonts w:hint="eastAsia"/>
        </w:rPr>
        <w:t>（</w:t>
      </w:r>
      <w:r>
        <w:rPr>
          <w:rFonts w:hint="eastAsia"/>
        </w:rPr>
        <w:t>Sigmoid</w:t>
      </w:r>
      <w:r>
        <w:rPr>
          <w:rFonts w:hint="eastAsia"/>
        </w:rPr>
        <w:t>的反向传播）</w:t>
      </w:r>
    </w:p>
    <w:p w14:paraId="7C4B96FB" w14:textId="77777777" w:rsidR="003D5B4F" w:rsidRDefault="003D5B4F" w:rsidP="003D5B4F">
      <w:r>
        <w:t>function delta = bc(w, z, delta_next)</w:t>
      </w:r>
    </w:p>
    <w:p w14:paraId="31148501" w14:textId="4EAD3C7E" w:rsidR="003D5B4F" w:rsidRDefault="003D5B4F" w:rsidP="003D5B4F">
      <w:pPr>
        <w:rPr>
          <w:rFonts w:hint="eastAsia"/>
        </w:rPr>
      </w:pPr>
      <w:r>
        <w:t xml:space="preserve">    f = @(s) 1 ./ (1 + exp(-s)); </w:t>
      </w:r>
    </w:p>
    <w:p w14:paraId="47A5035B" w14:textId="77777777" w:rsidR="003D5B4F" w:rsidRDefault="003D5B4F" w:rsidP="003D5B4F">
      <w:r>
        <w:t xml:space="preserve">    df = @(s) f(s) .* (1 - f(s)); </w:t>
      </w:r>
    </w:p>
    <w:p w14:paraId="73E6BBA4" w14:textId="77777777" w:rsidR="003D5B4F" w:rsidRDefault="003D5B4F" w:rsidP="003D5B4F">
      <w:r>
        <w:t xml:space="preserve">    delta = (w' * delta_next) .* df(z);</w:t>
      </w:r>
    </w:p>
    <w:p w14:paraId="41B24B1C" w14:textId="75B97E0F" w:rsidR="003D5B4F" w:rsidRPr="003D5B4F" w:rsidRDefault="003D5B4F" w:rsidP="003D5B4F">
      <w:pPr>
        <w:rPr>
          <w:rFonts w:hint="eastAsia"/>
        </w:rPr>
      </w:pPr>
      <w:r>
        <w:t>end</w:t>
      </w:r>
    </w:p>
    <w:p w14:paraId="1C9D58BF" w14:textId="4BAE2B75" w:rsidR="003D5B4F" w:rsidRDefault="003D5B4F" w:rsidP="003D5B4F">
      <w:pPr>
        <w:pStyle w:val="3"/>
        <w:spacing w:before="145" w:after="145"/>
      </w:pPr>
      <w:r>
        <w:rPr>
          <w:rFonts w:hint="eastAsia"/>
        </w:rPr>
        <w:t>c</w:t>
      </w:r>
      <w:r>
        <w:t xml:space="preserve">ost.m </w:t>
      </w:r>
      <w:r>
        <w:rPr>
          <w:rFonts w:hint="eastAsia"/>
        </w:rPr>
        <w:t>（</w:t>
      </w:r>
      <w:r>
        <w:rPr>
          <w:rFonts w:hint="eastAsia"/>
        </w:rPr>
        <w:t>cost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）</w:t>
      </w:r>
    </w:p>
    <w:p w14:paraId="131AC0FF" w14:textId="77777777" w:rsidR="003D5B4F" w:rsidRDefault="003D5B4F" w:rsidP="003D5B4F">
      <w:r>
        <w:t>function [J] = cost(a, y)</w:t>
      </w:r>
    </w:p>
    <w:p w14:paraId="046AA579" w14:textId="77777777" w:rsidR="003D5B4F" w:rsidRDefault="003D5B4F" w:rsidP="003D5B4F">
      <w:r>
        <w:t xml:space="preserve">    J = 1/2 * sum((a - y).^2);</w:t>
      </w:r>
    </w:p>
    <w:p w14:paraId="0A5AB43B" w14:textId="77777777" w:rsidR="003D5B4F" w:rsidRDefault="003D5B4F" w:rsidP="003D5B4F">
      <w:r>
        <w:lastRenderedPageBreak/>
        <w:t>%     J = -(y.*log(a) + (1-y).*log(1-a)) / length(y);</w:t>
      </w:r>
    </w:p>
    <w:p w14:paraId="54C0E16C" w14:textId="77777777" w:rsidR="003D5B4F" w:rsidRDefault="003D5B4F" w:rsidP="003D5B4F">
      <w:r>
        <w:t>end</w:t>
      </w:r>
    </w:p>
    <w:p w14:paraId="0694C999" w14:textId="77777777" w:rsidR="003D5B4F" w:rsidRDefault="003D5B4F" w:rsidP="003D5B4F"/>
    <w:p w14:paraId="1F5D0921" w14:textId="77777777" w:rsidR="003D5B4F" w:rsidRPr="003D5B4F" w:rsidRDefault="003D5B4F" w:rsidP="003D5B4F">
      <w:pPr>
        <w:rPr>
          <w:rFonts w:hint="eastAsia"/>
        </w:rPr>
      </w:pPr>
    </w:p>
    <w:p w14:paraId="6753ABF0" w14:textId="6BC518D6" w:rsidR="00605697" w:rsidRPr="00C761D9" w:rsidRDefault="00605697" w:rsidP="00D31C91">
      <w:pPr>
        <w:pStyle w:val="1"/>
        <w:spacing w:before="580" w:after="580"/>
      </w:pPr>
      <w:r w:rsidRPr="00EE3045">
        <w:rPr>
          <w:rFonts w:hint="eastAsia"/>
        </w:rPr>
        <w:t>参</w:t>
      </w:r>
      <w:r w:rsidRPr="00EE3045">
        <w:t>考文献</w:t>
      </w:r>
    </w:p>
    <w:p w14:paraId="0FF80E27" w14:textId="77777777" w:rsidR="007F34FF" w:rsidRDefault="00605697" w:rsidP="007F34FF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r w:rsidR="007F34FF">
        <w:rPr>
          <w:rFonts w:ascii="宋体" w:hAnsi="宋体" w:hint="eastAsia"/>
        </w:rPr>
        <w:t>斯坦福大学UFLDL深度学习教程.</w:t>
      </w:r>
      <w:r w:rsidR="007F34FF" w:rsidRPr="00855B77">
        <w:t xml:space="preserve"> </w:t>
      </w:r>
      <w:r w:rsidR="007F34FF" w:rsidRPr="00855B77">
        <w:rPr>
          <w:rFonts w:ascii="宋体" w:hAnsi="宋体"/>
        </w:rPr>
        <w:t>http://ufldl.stanford.edu/housenumbers/</w:t>
      </w:r>
      <w:r w:rsidR="007F34FF">
        <w:rPr>
          <w:rFonts w:ascii="宋体" w:hAnsi="宋体"/>
        </w:rPr>
        <w:t>,</w:t>
      </w:r>
      <w:r w:rsidR="007F34FF">
        <w:rPr>
          <w:rFonts w:ascii="宋体" w:hAnsi="宋体" w:hint="eastAsia"/>
        </w:rPr>
        <w:t xml:space="preserve"> 20</w:t>
      </w:r>
      <w:r w:rsidR="007F34FF">
        <w:rPr>
          <w:rFonts w:ascii="宋体" w:hAnsi="宋体"/>
        </w:rPr>
        <w:t>11</w:t>
      </w:r>
    </w:p>
    <w:p w14:paraId="3A439A3A" w14:textId="77777777" w:rsidR="00E84872" w:rsidRDefault="00E84872" w:rsidP="00E84872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] Yann</w:t>
      </w:r>
      <w:r>
        <w:rPr>
          <w:rFonts w:ascii="宋体" w:hAnsi="宋体"/>
        </w:rPr>
        <w:t xml:space="preserve"> LeCun</w:t>
      </w:r>
      <w:r>
        <w:rPr>
          <w:rFonts w:ascii="宋体" w:hAnsi="宋体" w:hint="eastAsia"/>
        </w:rPr>
        <w:t>.M</w:t>
      </w:r>
      <w:r>
        <w:rPr>
          <w:rFonts w:ascii="宋体" w:hAnsi="宋体"/>
        </w:rPr>
        <w:t>NIST</w:t>
      </w:r>
      <w:r>
        <w:rPr>
          <w:rFonts w:ascii="宋体" w:hAnsi="宋体" w:hint="eastAsia"/>
        </w:rPr>
        <w:t>手写体数字数据集.</w:t>
      </w:r>
      <w:r w:rsidRPr="00E84872">
        <w:t xml:space="preserve"> </w:t>
      </w:r>
      <w:r w:rsidRPr="00E84872">
        <w:rPr>
          <w:rFonts w:ascii="宋体" w:hAnsi="宋体"/>
        </w:rPr>
        <w:t>http://yann.lecun.com/exdb/mnist/</w:t>
      </w:r>
      <w:r>
        <w:rPr>
          <w:rFonts w:ascii="宋体" w:hAnsi="宋体"/>
        </w:rPr>
        <w:t>,2020</w:t>
      </w:r>
    </w:p>
    <w:p w14:paraId="004447C1" w14:textId="1511AD43" w:rsidR="00605697" w:rsidRDefault="00605697" w:rsidP="003723B6">
      <w:pPr>
        <w:spacing w:line="400" w:lineRule="exact"/>
        <w:rPr>
          <w:rFonts w:ascii="宋体" w:hAnsi="宋体"/>
        </w:rPr>
      </w:pPr>
      <w:r>
        <w:rPr>
          <w:rFonts w:ascii="宋体" w:hAnsi="宋体" w:hint="eastAsia"/>
        </w:rPr>
        <w:t xml:space="preserve">[3] </w:t>
      </w:r>
      <w:r w:rsidR="00855B77">
        <w:rPr>
          <w:rFonts w:ascii="宋体" w:hAnsi="宋体" w:hint="eastAsia"/>
        </w:rPr>
        <w:t>斯坦福大学UFLDL教程</w:t>
      </w:r>
      <w:r>
        <w:rPr>
          <w:rFonts w:ascii="宋体" w:hAnsi="宋体" w:hint="eastAsia"/>
        </w:rPr>
        <w:t>.</w:t>
      </w:r>
      <w:r w:rsidR="00855B77" w:rsidRPr="00855B77">
        <w:rPr>
          <w:rFonts w:ascii="宋体" w:hAnsi="宋体"/>
        </w:rPr>
        <w:t>http://ufldl.stanford.edu/housenumbers/</w:t>
      </w:r>
      <w:r>
        <w:rPr>
          <w:rFonts w:ascii="宋体" w:hAnsi="宋体"/>
        </w:rPr>
        <w:t>,</w:t>
      </w:r>
      <w:r w:rsidR="00B475C6">
        <w:rPr>
          <w:rFonts w:ascii="宋体" w:hAnsi="宋体" w:hint="eastAsia"/>
        </w:rPr>
        <w:t xml:space="preserve"> </w:t>
      </w:r>
      <w:r w:rsidR="00855B77">
        <w:rPr>
          <w:rFonts w:ascii="宋体" w:hAnsi="宋体" w:hint="eastAsia"/>
        </w:rPr>
        <w:t>20</w:t>
      </w:r>
      <w:r w:rsidR="00855B77">
        <w:rPr>
          <w:rFonts w:ascii="宋体" w:hAnsi="宋体"/>
        </w:rPr>
        <w:t>11</w:t>
      </w:r>
    </w:p>
    <w:p w14:paraId="6230A859" w14:textId="22832167" w:rsidR="003723B6" w:rsidRDefault="003723B6" w:rsidP="003723B6">
      <w:pPr>
        <w:spacing w:line="400" w:lineRule="exact"/>
        <w:rPr>
          <w:rFonts w:ascii="宋体" w:hAnsi="宋体"/>
        </w:rPr>
      </w:pPr>
      <w:r>
        <w:rPr>
          <w:rFonts w:ascii="宋体" w:hAnsi="宋体"/>
        </w:rPr>
        <w:t xml:space="preserve">[4] </w:t>
      </w:r>
      <w:r w:rsidR="000D7F97" w:rsidRPr="000D7F97">
        <w:rPr>
          <w:rFonts w:ascii="宋体" w:hAnsi="宋体"/>
        </w:rPr>
        <w:t>LLLiuye</w:t>
      </w:r>
      <w:r w:rsidR="000D7F97">
        <w:rPr>
          <w:rFonts w:ascii="宋体" w:hAnsi="宋体"/>
        </w:rPr>
        <w:t>.</w:t>
      </w:r>
      <w:r w:rsidR="000D7F97" w:rsidRPr="000D7F97">
        <w:rPr>
          <w:rFonts w:ascii="宋体" w:hAnsi="宋体" w:hint="eastAsia"/>
        </w:rPr>
        <w:t xml:space="preserve"> </w:t>
      </w:r>
      <w:r w:rsidR="000D7F97">
        <w:rPr>
          <w:rFonts w:ascii="宋体" w:hAnsi="宋体" w:hint="eastAsia"/>
        </w:rPr>
        <w:t>博客园文章神经网络中常用的几种激活函数的理解.</w:t>
      </w:r>
      <w:r w:rsidR="000D7F97" w:rsidRPr="000D7F97">
        <w:t xml:space="preserve"> </w:t>
      </w:r>
      <w:r w:rsidR="000D7F97" w:rsidRPr="000D7F97">
        <w:rPr>
          <w:rFonts w:ascii="宋体" w:hAnsi="宋体"/>
        </w:rPr>
        <w:t>https://www.cnblogs.com/lliuye/p/9486500.html</w:t>
      </w:r>
      <w:r w:rsidR="000D7F97" w:rsidRPr="000D7F97">
        <w:rPr>
          <w:rFonts w:ascii="宋体" w:hAnsi="宋体" w:hint="eastAsia"/>
        </w:rPr>
        <w:t>.</w:t>
      </w:r>
      <w:r w:rsidR="000D7F97" w:rsidRPr="000D7F97">
        <w:rPr>
          <w:rFonts w:ascii="宋体" w:hAnsi="宋体"/>
        </w:rPr>
        <w:t>2018</w:t>
      </w:r>
    </w:p>
    <w:p w14:paraId="3C47E706" w14:textId="7BCA6032" w:rsidR="00AB5E01" w:rsidRPr="00912729" w:rsidRDefault="00AB5E01" w:rsidP="00E849F0">
      <w:pPr>
        <w:spacing w:line="400" w:lineRule="exact"/>
        <w:rPr>
          <w:i/>
          <w:color w:val="FF0000"/>
          <w:sz w:val="18"/>
          <w:szCs w:val="18"/>
        </w:rPr>
      </w:pPr>
    </w:p>
    <w:sectPr w:rsidR="00AB5E01" w:rsidRPr="00912729" w:rsidSect="00DF1C49">
      <w:headerReference w:type="default" r:id="rId32"/>
      <w:footerReference w:type="even" r:id="rId33"/>
      <w:footerReference w:type="default" r:id="rId34"/>
      <w:pgSz w:w="10433" w:h="14742"/>
      <w:pgMar w:top="1361" w:right="1440" w:bottom="1361" w:left="1440" w:header="851" w:footer="992" w:gutter="0"/>
      <w:pgNumType w:start="0"/>
      <w:cols w:space="425"/>
      <w:titlePg/>
      <w:docGrid w:type="linesAndChars" w:linePitch="290" w:charSpace="248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uanjian" w:date="2005-01-20T09:48:00Z" w:initials="r">
    <w:p w14:paraId="1E155D56" w14:textId="77777777" w:rsidR="003D5B4F" w:rsidRPr="00BA4228" w:rsidRDefault="003D5B4F" w:rsidP="00BB61CD">
      <w:pPr>
        <w:pStyle w:val="a4"/>
      </w:pPr>
      <w:r>
        <w:rPr>
          <w:rStyle w:val="a3"/>
        </w:rPr>
        <w:annotationRef/>
      </w:r>
      <w:r w:rsidRPr="00BA4228">
        <w:rPr>
          <w:rFonts w:hint="eastAsia"/>
        </w:rPr>
        <w:t>二号黑体，居中</w:t>
      </w:r>
    </w:p>
  </w:comment>
  <w:comment w:id="2" w:author="ruanjian" w:date="2005-01-20T09:48:00Z" w:initials="r">
    <w:p w14:paraId="34AA7141" w14:textId="77777777" w:rsidR="003D5B4F" w:rsidRPr="00BA4228" w:rsidRDefault="003D5B4F" w:rsidP="00BB61CD">
      <w:pPr>
        <w:pStyle w:val="a4"/>
      </w:pPr>
      <w:r>
        <w:rPr>
          <w:rStyle w:val="a3"/>
        </w:rPr>
        <w:annotationRef/>
      </w:r>
      <w:r w:rsidRPr="00BA4228">
        <w:rPr>
          <w:rFonts w:hint="eastAsia"/>
        </w:rPr>
        <w:t>四号宋体</w:t>
      </w:r>
      <w:r w:rsidRPr="00BA4228">
        <w:rPr>
          <w:rFonts w:hint="eastAsia"/>
        </w:rPr>
        <w:t xml:space="preserve"> </w:t>
      </w:r>
      <w:r w:rsidRPr="00BA4228">
        <w:rPr>
          <w:rFonts w:hint="eastAsia"/>
        </w:rPr>
        <w:t>居中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155D56" w15:done="0"/>
  <w15:commentEx w15:paraId="34AA714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D162C" w14:textId="77777777" w:rsidR="000511BF" w:rsidRDefault="000511BF">
      <w:r>
        <w:separator/>
      </w:r>
    </w:p>
  </w:endnote>
  <w:endnote w:type="continuationSeparator" w:id="0">
    <w:p w14:paraId="76133B90" w14:textId="77777777" w:rsidR="000511BF" w:rsidRDefault="00051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书宋简体">
    <w:altName w:val="宋体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24BD95" w14:textId="77777777" w:rsidR="003D5B4F" w:rsidRDefault="003D5B4F" w:rsidP="00912729">
    <w:pPr>
      <w:pStyle w:val="a8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-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2</w:t>
    </w:r>
    <w:r>
      <w:rPr>
        <w:rStyle w:val="a9"/>
      </w:rPr>
      <w:fldChar w:fldCharType="end"/>
    </w:r>
    <w:r>
      <w:rPr>
        <w:rStyle w:val="a9"/>
        <w:rFonts w:hint="eastAsia"/>
      </w:rPr>
      <w:t>-</w:t>
    </w:r>
  </w:p>
  <w:p w14:paraId="4689C13D" w14:textId="77777777" w:rsidR="003D5B4F" w:rsidRDefault="003D5B4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7794D" w14:textId="5622D925" w:rsidR="003D5B4F" w:rsidRDefault="003D5B4F" w:rsidP="00912729">
    <w:pPr>
      <w:pStyle w:val="a8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-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D31C91">
      <w:rPr>
        <w:rStyle w:val="a9"/>
        <w:noProof/>
      </w:rPr>
      <w:t>2</w:t>
    </w:r>
    <w:r>
      <w:rPr>
        <w:rStyle w:val="a9"/>
      </w:rPr>
      <w:fldChar w:fldCharType="end"/>
    </w:r>
    <w:r>
      <w:rPr>
        <w:rStyle w:val="a9"/>
        <w:rFonts w:hint="eastAsia"/>
      </w:rPr>
      <w:t>-</w:t>
    </w:r>
  </w:p>
  <w:p w14:paraId="78C553A3" w14:textId="77777777" w:rsidR="003D5B4F" w:rsidRDefault="003D5B4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C28D84" w14:textId="77777777" w:rsidR="000511BF" w:rsidRDefault="000511BF">
      <w:r>
        <w:separator/>
      </w:r>
    </w:p>
  </w:footnote>
  <w:footnote w:type="continuationSeparator" w:id="0">
    <w:p w14:paraId="327EC339" w14:textId="77777777" w:rsidR="000511BF" w:rsidRDefault="000511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04833" w14:textId="77777777" w:rsidR="003D5B4F" w:rsidRDefault="003D5B4F" w:rsidP="00B475C6">
    <w:pPr>
      <w:pStyle w:val="a7"/>
      <w:tabs>
        <w:tab w:val="clear" w:pos="4153"/>
        <w:tab w:val="clear" w:pos="8306"/>
        <w:tab w:val="left" w:pos="3663"/>
        <w:tab w:val="left" w:pos="5772"/>
      </w:tabs>
      <w:ind w:leftChars="-159" w:left="-1" w:rightChars="-156" w:right="-328" w:hangingChars="185" w:hanging="333"/>
      <w:jc w:val="both"/>
    </w:pPr>
    <w:r>
      <w:rPr>
        <w:rFonts w:hint="eastAsia"/>
      </w:rPr>
      <w:t>课程名称：深度学习引论</w:t>
    </w:r>
    <w:r>
      <w:rPr>
        <w:rFonts w:hint="eastAsia"/>
      </w:rPr>
      <w:tab/>
    </w:r>
    <w:r>
      <w:rPr>
        <w:rFonts w:hint="eastAsia"/>
      </w:rPr>
      <w:t>学生姓名：马晓晨</w:t>
    </w:r>
    <w:r>
      <w:rPr>
        <w:rFonts w:hint="eastAsia"/>
      </w:rPr>
      <w:tab/>
    </w:r>
    <w:r>
      <w:rPr>
        <w:rFonts w:hint="eastAsia"/>
      </w:rPr>
      <w:t>学生学号：</w:t>
    </w:r>
    <w:r>
      <w:rPr>
        <w:rFonts w:hint="eastAsia"/>
      </w:rPr>
      <w:t>2</w:t>
    </w:r>
    <w:r>
      <w:t>019141460009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935DB"/>
    <w:multiLevelType w:val="hybridMultilevel"/>
    <w:tmpl w:val="6AEE876A"/>
    <w:lvl w:ilvl="0" w:tplc="F5568840">
      <w:start w:val="1"/>
      <w:numFmt w:val="decimalEnclosedCircle"/>
      <w:lvlText w:val="%1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 w15:restartNumberingAfterBreak="0">
    <w:nsid w:val="6C664E7D"/>
    <w:multiLevelType w:val="multilevel"/>
    <w:tmpl w:val="D4D8177C"/>
    <w:lvl w:ilvl="0">
      <w:start w:val="1"/>
      <w:numFmt w:val="decimal"/>
      <w:pStyle w:val="1"/>
      <w:suff w:val="space"/>
      <w:lvlText w:val="%1 "/>
      <w:lvlJc w:val="left"/>
      <w:pPr>
        <w:ind w:left="6945" w:firstLine="0"/>
      </w:pPr>
      <w:rPr>
        <w:rFonts w:ascii="Times" w:hAnsi="Times" w:hint="default"/>
        <w:b/>
        <w:i w:val="0"/>
        <w:sz w:val="32"/>
        <w:szCs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142" w:firstLine="0"/>
      </w:pPr>
      <w:rPr>
        <w:rFonts w:ascii="Times" w:hAnsi="Times" w:hint="default"/>
        <w:b/>
        <w:i w:val="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71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840" w:firstLine="0"/>
      </w:pPr>
      <w:rPr>
        <w:rFonts w:ascii="Times" w:hAnsi="Times" w:hint="default"/>
        <w:b/>
        <w:i w:val="0"/>
      </w:rPr>
    </w:lvl>
    <w:lvl w:ilvl="4">
      <w:start w:val="1"/>
      <w:numFmt w:val="decimal"/>
      <w:pStyle w:val="5"/>
      <w:suff w:val="space"/>
      <w:lvlText w:val="%5."/>
      <w:lvlJc w:val="left"/>
      <w:pPr>
        <w:ind w:left="1702" w:firstLine="0"/>
      </w:pPr>
      <w:rPr>
        <w:rFonts w:ascii="方正书宋简体" w:eastAsia="方正书宋简体" w:hint="eastAsia"/>
        <w:b w:val="0"/>
        <w:i w:val="0"/>
      </w:rPr>
    </w:lvl>
    <w:lvl w:ilvl="5">
      <w:start w:val="1"/>
      <w:numFmt w:val="decimal"/>
      <w:pStyle w:val="6"/>
      <w:suff w:val="space"/>
      <w:lvlText w:val="%6)"/>
      <w:lvlJc w:val="left"/>
      <w:pPr>
        <w:ind w:left="420" w:firstLine="0"/>
      </w:pPr>
      <w:rPr>
        <w:rFonts w:ascii="方正书宋简体" w:eastAsia="方正书宋简体" w:hint="eastAsia"/>
        <w:b w:val="0"/>
        <w:i w:val="0"/>
        <w:sz w:val="21"/>
        <w:szCs w:val="21"/>
      </w:rPr>
    </w:lvl>
    <w:lvl w:ilvl="6">
      <w:start w:val="1"/>
      <w:numFmt w:val="decimal"/>
      <w:pStyle w:val="7"/>
      <w:suff w:val="space"/>
      <w:lvlText w:val="(%7)"/>
      <w:lvlJc w:val="left"/>
      <w:pPr>
        <w:ind w:left="420" w:firstLine="0"/>
      </w:pPr>
      <w:rPr>
        <w:rFonts w:ascii="方正书宋简体" w:eastAsia="方正书宋简体" w:hint="eastAsia"/>
      </w:rPr>
    </w:lvl>
    <w:lvl w:ilvl="7">
      <w:start w:val="1"/>
      <w:numFmt w:val="lowerLetter"/>
      <w:pStyle w:val="8"/>
      <w:suff w:val="space"/>
      <w:lvlText w:val="%8."/>
      <w:lvlJc w:val="left"/>
      <w:pPr>
        <w:ind w:left="0" w:firstLine="0"/>
      </w:pPr>
      <w:rPr>
        <w:rFonts w:ascii="方正书宋简体" w:eastAsia="方正书宋简体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197"/>
        </w:tabs>
        <w:ind w:left="4197" w:hanging="1559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1"/>
  <w:drawingGridVerticalSpacing w:val="14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54BE9"/>
    <w:rsid w:val="00035221"/>
    <w:rsid w:val="00044553"/>
    <w:rsid w:val="00045E4C"/>
    <w:rsid w:val="000511BF"/>
    <w:rsid w:val="0005486B"/>
    <w:rsid w:val="00054B20"/>
    <w:rsid w:val="00062556"/>
    <w:rsid w:val="0008136C"/>
    <w:rsid w:val="00094D36"/>
    <w:rsid w:val="000A1C12"/>
    <w:rsid w:val="000A1EEB"/>
    <w:rsid w:val="000A3AF5"/>
    <w:rsid w:val="000A7643"/>
    <w:rsid w:val="000C434D"/>
    <w:rsid w:val="000D7F97"/>
    <w:rsid w:val="000E4AC2"/>
    <w:rsid w:val="001126A3"/>
    <w:rsid w:val="00115CE8"/>
    <w:rsid w:val="00163D9A"/>
    <w:rsid w:val="001C0B58"/>
    <w:rsid w:val="001D510A"/>
    <w:rsid w:val="001E444D"/>
    <w:rsid w:val="001F7975"/>
    <w:rsid w:val="0020723C"/>
    <w:rsid w:val="00221A31"/>
    <w:rsid w:val="002228D6"/>
    <w:rsid w:val="00246A2F"/>
    <w:rsid w:val="00251833"/>
    <w:rsid w:val="00263BE5"/>
    <w:rsid w:val="002E0AB9"/>
    <w:rsid w:val="002E5B9E"/>
    <w:rsid w:val="003514DA"/>
    <w:rsid w:val="003623D6"/>
    <w:rsid w:val="003657F2"/>
    <w:rsid w:val="003723B6"/>
    <w:rsid w:val="0037525D"/>
    <w:rsid w:val="00382E43"/>
    <w:rsid w:val="003B4DE4"/>
    <w:rsid w:val="003D223D"/>
    <w:rsid w:val="003D5B4F"/>
    <w:rsid w:val="003E1801"/>
    <w:rsid w:val="003E59F9"/>
    <w:rsid w:val="00402C3C"/>
    <w:rsid w:val="00410741"/>
    <w:rsid w:val="004165B0"/>
    <w:rsid w:val="00424A64"/>
    <w:rsid w:val="004315D5"/>
    <w:rsid w:val="004449F4"/>
    <w:rsid w:val="004711D2"/>
    <w:rsid w:val="00472717"/>
    <w:rsid w:val="00487BC2"/>
    <w:rsid w:val="004C722F"/>
    <w:rsid w:val="004D0284"/>
    <w:rsid w:val="004F42CF"/>
    <w:rsid w:val="00543A9E"/>
    <w:rsid w:val="005550A0"/>
    <w:rsid w:val="005A4BBF"/>
    <w:rsid w:val="005C4828"/>
    <w:rsid w:val="005D7AEA"/>
    <w:rsid w:val="005F38A4"/>
    <w:rsid w:val="00605697"/>
    <w:rsid w:val="00607156"/>
    <w:rsid w:val="0065617D"/>
    <w:rsid w:val="00672225"/>
    <w:rsid w:val="00683EB3"/>
    <w:rsid w:val="00686445"/>
    <w:rsid w:val="00697FE7"/>
    <w:rsid w:val="006A23B8"/>
    <w:rsid w:val="006A419C"/>
    <w:rsid w:val="006D1347"/>
    <w:rsid w:val="006D3F31"/>
    <w:rsid w:val="006E7ABB"/>
    <w:rsid w:val="0071131C"/>
    <w:rsid w:val="00715914"/>
    <w:rsid w:val="007210AB"/>
    <w:rsid w:val="00774BCC"/>
    <w:rsid w:val="00776676"/>
    <w:rsid w:val="007A7B24"/>
    <w:rsid w:val="007C26B3"/>
    <w:rsid w:val="007F34FF"/>
    <w:rsid w:val="008120B7"/>
    <w:rsid w:val="00815810"/>
    <w:rsid w:val="008277AB"/>
    <w:rsid w:val="00855B77"/>
    <w:rsid w:val="008A0C5A"/>
    <w:rsid w:val="008B093C"/>
    <w:rsid w:val="008B16C0"/>
    <w:rsid w:val="008B6E2C"/>
    <w:rsid w:val="008D77DB"/>
    <w:rsid w:val="008F00DA"/>
    <w:rsid w:val="008F56E2"/>
    <w:rsid w:val="00912729"/>
    <w:rsid w:val="00927A68"/>
    <w:rsid w:val="0094048F"/>
    <w:rsid w:val="00943436"/>
    <w:rsid w:val="0095024B"/>
    <w:rsid w:val="00975BBF"/>
    <w:rsid w:val="00983E24"/>
    <w:rsid w:val="009857AD"/>
    <w:rsid w:val="009965EE"/>
    <w:rsid w:val="009A703D"/>
    <w:rsid w:val="009A78D9"/>
    <w:rsid w:val="009C2076"/>
    <w:rsid w:val="009F2626"/>
    <w:rsid w:val="009F5862"/>
    <w:rsid w:val="00A064DB"/>
    <w:rsid w:val="00A138FD"/>
    <w:rsid w:val="00A4199C"/>
    <w:rsid w:val="00A72CE6"/>
    <w:rsid w:val="00A73E38"/>
    <w:rsid w:val="00A77894"/>
    <w:rsid w:val="00A818FA"/>
    <w:rsid w:val="00A9622B"/>
    <w:rsid w:val="00A97269"/>
    <w:rsid w:val="00AB5E01"/>
    <w:rsid w:val="00AB6EC3"/>
    <w:rsid w:val="00AC6C33"/>
    <w:rsid w:val="00AE49B1"/>
    <w:rsid w:val="00B02CF3"/>
    <w:rsid w:val="00B034E0"/>
    <w:rsid w:val="00B0541F"/>
    <w:rsid w:val="00B115FA"/>
    <w:rsid w:val="00B24317"/>
    <w:rsid w:val="00B36759"/>
    <w:rsid w:val="00B475C6"/>
    <w:rsid w:val="00B919FD"/>
    <w:rsid w:val="00B93C7A"/>
    <w:rsid w:val="00B96D60"/>
    <w:rsid w:val="00BA7063"/>
    <w:rsid w:val="00BB61CD"/>
    <w:rsid w:val="00BC0028"/>
    <w:rsid w:val="00BD6B2F"/>
    <w:rsid w:val="00BE545B"/>
    <w:rsid w:val="00BE61C2"/>
    <w:rsid w:val="00BE72BD"/>
    <w:rsid w:val="00BF3E1A"/>
    <w:rsid w:val="00C07A3B"/>
    <w:rsid w:val="00C13DC9"/>
    <w:rsid w:val="00C34CB7"/>
    <w:rsid w:val="00C6606F"/>
    <w:rsid w:val="00C67CF7"/>
    <w:rsid w:val="00C761D9"/>
    <w:rsid w:val="00C802BF"/>
    <w:rsid w:val="00C8669E"/>
    <w:rsid w:val="00C941AD"/>
    <w:rsid w:val="00CB3F3F"/>
    <w:rsid w:val="00CC5988"/>
    <w:rsid w:val="00CD3345"/>
    <w:rsid w:val="00CD726E"/>
    <w:rsid w:val="00CD75E7"/>
    <w:rsid w:val="00CD78FC"/>
    <w:rsid w:val="00CD7E76"/>
    <w:rsid w:val="00CE2518"/>
    <w:rsid w:val="00CF0E98"/>
    <w:rsid w:val="00CF1FDF"/>
    <w:rsid w:val="00CF7EE9"/>
    <w:rsid w:val="00D02B2B"/>
    <w:rsid w:val="00D31C91"/>
    <w:rsid w:val="00D3637D"/>
    <w:rsid w:val="00D37E54"/>
    <w:rsid w:val="00D4298A"/>
    <w:rsid w:val="00D45910"/>
    <w:rsid w:val="00D712E1"/>
    <w:rsid w:val="00D84C1D"/>
    <w:rsid w:val="00D90018"/>
    <w:rsid w:val="00DF1C49"/>
    <w:rsid w:val="00DF444A"/>
    <w:rsid w:val="00E10155"/>
    <w:rsid w:val="00E54BE9"/>
    <w:rsid w:val="00E662B4"/>
    <w:rsid w:val="00E77488"/>
    <w:rsid w:val="00E84872"/>
    <w:rsid w:val="00E849F0"/>
    <w:rsid w:val="00E87BCE"/>
    <w:rsid w:val="00EB03A7"/>
    <w:rsid w:val="00EC0FB2"/>
    <w:rsid w:val="00EC2553"/>
    <w:rsid w:val="00EC53EA"/>
    <w:rsid w:val="00EE084B"/>
    <w:rsid w:val="00EE3045"/>
    <w:rsid w:val="00EE70C7"/>
    <w:rsid w:val="00EF00E0"/>
    <w:rsid w:val="00F0135E"/>
    <w:rsid w:val="00F02CD8"/>
    <w:rsid w:val="00F2485C"/>
    <w:rsid w:val="00F44B75"/>
    <w:rsid w:val="00F50C8E"/>
    <w:rsid w:val="00F7105C"/>
    <w:rsid w:val="00F75DDE"/>
    <w:rsid w:val="00F96C2E"/>
    <w:rsid w:val="00FC0A16"/>
    <w:rsid w:val="00FC5B6D"/>
    <w:rsid w:val="00FD120E"/>
    <w:rsid w:val="00FE070F"/>
    <w:rsid w:val="00FE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33">
          <o:proxy start="" idref="#_x0000_s1031" connectloc="2"/>
          <o:proxy end="" idref="#_x0000_s1034" connectloc="0"/>
        </o:r>
        <o:r id="V:Rule2" type="connector" idref="#_x0000_s1039">
          <o:proxy start="" idref="#_x0000_s1034" connectloc="2"/>
          <o:proxy end="" idref="#_x0000_s1035" connectloc="0"/>
        </o:r>
        <o:r id="V:Rule3" type="connector" idref="#_x0000_s1040">
          <o:proxy start="" idref="#_x0000_s1035" connectloc="2"/>
          <o:proxy end="" idref="#_x0000_s1036" connectloc="0"/>
        </o:r>
        <o:r id="V:Rule4" type="connector" idref="#_x0000_s1041">
          <o:proxy start="" idref="#_x0000_s1036" connectloc="2"/>
          <o:proxy end="" idref="#_x0000_s1037" connectloc="0"/>
        </o:r>
        <o:r id="V:Rule5" type="connector" idref="#_x0000_s1042">
          <o:proxy start="" idref="#_x0000_s1037" connectloc="3"/>
          <o:proxy end="" idref="#_x0000_s1043" connectloc="1"/>
        </o:r>
        <o:r id="V:Rule6" type="connector" idref="#_x0000_s1045">
          <o:proxy start="" idref="#_x0000_s1044" connectloc="3"/>
          <o:proxy end="" idref="#_x0000_s1031" connectloc="1"/>
        </o:r>
        <o:r id="V:Rule7" type="connector" idref="#_x0000_s1049">
          <o:proxy start="" idref="#_x0000_s1048" connectloc="2"/>
          <o:proxy end="" idref="#_x0000_s1050" connectloc="0"/>
        </o:r>
        <o:r id="V:Rule8" type="connector" idref="#_x0000_s1054">
          <o:proxy start="" idref="#_x0000_s1050" connectloc="2"/>
          <o:proxy end="" idref="#_x0000_s1051" connectloc="0"/>
        </o:r>
        <o:r id="V:Rule9" type="connector" idref="#_x0000_s1055">
          <o:proxy start="" idref="#_x0000_s1051" connectloc="2"/>
          <o:proxy end="" idref="#_x0000_s1052" connectloc="0"/>
        </o:r>
        <o:r id="V:Rule10" type="connector" idref="#_x0000_s1056">
          <o:proxy start="" idref="#_x0000_s1052" connectloc="2"/>
          <o:proxy end="" idref="#_x0000_s1053" connectloc="0"/>
        </o:r>
        <o:r id="V:Rule11" type="connector" idref="#_x0000_s1057">
          <o:proxy start="" idref="#_x0000_s1053" connectloc="3"/>
          <o:proxy end="" idref="#_x0000_s1058" connectloc="1"/>
        </o:r>
        <o:r id="V:Rule12" type="connector" idref="#_x0000_s1060">
          <o:proxy start="" idref="#_x0000_s1059" connectloc="3"/>
          <o:proxy end="" idref="#_x0000_s1048" connectloc="1"/>
        </o:r>
      </o:rules>
    </o:shapelayout>
  </w:shapeDefaults>
  <w:decimalSymbol w:val="."/>
  <w:listSeparator w:val=","/>
  <w14:docId w14:val="08305F25"/>
  <w15:docId w15:val="{0974C0CC-546E-4F8A-94DA-79BA5503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4B2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BA7063"/>
    <w:pPr>
      <w:keepNext/>
      <w:keepLines/>
      <w:numPr>
        <w:numId w:val="9"/>
      </w:numPr>
      <w:spacing w:beforeLines="200" w:before="200" w:afterLines="200" w:after="200"/>
      <w:ind w:left="0"/>
      <w:jc w:val="left"/>
      <w:outlineLvl w:val="0"/>
    </w:pPr>
    <w:rPr>
      <w:rFonts w:eastAsia="黑体"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382E43"/>
    <w:pPr>
      <w:keepNext/>
      <w:keepLines/>
      <w:numPr>
        <w:ilvl w:val="1"/>
        <w:numId w:val="9"/>
      </w:numPr>
      <w:spacing w:beforeLines="100" w:before="100" w:afterLines="100" w:after="100" w:line="400" w:lineRule="atLeast"/>
      <w:jc w:val="left"/>
      <w:outlineLvl w:val="1"/>
    </w:pPr>
    <w:rPr>
      <w:rFonts w:eastAsia="黑体"/>
      <w:bCs/>
      <w:sz w:val="30"/>
      <w:szCs w:val="30"/>
    </w:rPr>
  </w:style>
  <w:style w:type="paragraph" w:styleId="3">
    <w:name w:val="heading 3"/>
    <w:basedOn w:val="a"/>
    <w:next w:val="a"/>
    <w:link w:val="30"/>
    <w:qFormat/>
    <w:rsid w:val="009A703D"/>
    <w:pPr>
      <w:keepNext/>
      <w:keepLines/>
      <w:numPr>
        <w:ilvl w:val="2"/>
        <w:numId w:val="9"/>
      </w:numPr>
      <w:spacing w:beforeLines="50" w:before="50" w:afterLines="50" w:after="50" w:line="400" w:lineRule="atLeast"/>
      <w:jc w:val="left"/>
      <w:outlineLvl w:val="2"/>
    </w:pPr>
    <w:rPr>
      <w:rFonts w:eastAsia="黑体"/>
      <w:bCs/>
      <w:sz w:val="28"/>
      <w:szCs w:val="28"/>
    </w:rPr>
  </w:style>
  <w:style w:type="paragraph" w:styleId="4">
    <w:name w:val="heading 4"/>
    <w:basedOn w:val="a"/>
    <w:next w:val="a"/>
    <w:link w:val="41"/>
    <w:qFormat/>
    <w:rsid w:val="00382E43"/>
    <w:pPr>
      <w:keepNext/>
      <w:keepLines/>
      <w:spacing w:beforeLines="50" w:before="50" w:afterLines="50" w:after="50" w:line="400" w:lineRule="atLeast"/>
      <w:ind w:firstLineChars="200" w:firstLine="200"/>
      <w:jc w:val="left"/>
      <w:outlineLvl w:val="3"/>
    </w:pPr>
    <w:rPr>
      <w:rFonts w:eastAsia="黑体"/>
      <w:bCs/>
      <w:sz w:val="24"/>
    </w:rPr>
  </w:style>
  <w:style w:type="paragraph" w:styleId="5">
    <w:name w:val="heading 5"/>
    <w:basedOn w:val="a"/>
    <w:next w:val="a"/>
    <w:link w:val="50"/>
    <w:qFormat/>
    <w:rsid w:val="00382E43"/>
    <w:pPr>
      <w:keepNext/>
      <w:keepLines/>
      <w:numPr>
        <w:ilvl w:val="4"/>
        <w:numId w:val="9"/>
      </w:numPr>
      <w:spacing w:line="400" w:lineRule="atLeast"/>
      <w:jc w:val="left"/>
      <w:outlineLvl w:val="4"/>
    </w:pPr>
    <w:rPr>
      <w:rFonts w:eastAsia="黑体"/>
      <w:bCs/>
      <w:sz w:val="24"/>
    </w:rPr>
  </w:style>
  <w:style w:type="paragraph" w:styleId="6">
    <w:name w:val="heading 6"/>
    <w:basedOn w:val="5"/>
    <w:next w:val="a"/>
    <w:link w:val="60"/>
    <w:qFormat/>
    <w:rsid w:val="00382E43"/>
    <w:pPr>
      <w:numPr>
        <w:ilvl w:val="5"/>
      </w:numPr>
      <w:outlineLvl w:val="5"/>
    </w:pPr>
    <w:rPr>
      <w:bCs w:val="0"/>
    </w:rPr>
  </w:style>
  <w:style w:type="paragraph" w:styleId="7">
    <w:name w:val="heading 7"/>
    <w:basedOn w:val="a"/>
    <w:next w:val="a"/>
    <w:link w:val="70"/>
    <w:qFormat/>
    <w:rsid w:val="00382E43"/>
    <w:pPr>
      <w:numPr>
        <w:ilvl w:val="6"/>
        <w:numId w:val="9"/>
      </w:numPr>
      <w:spacing w:line="400" w:lineRule="atLeast"/>
      <w:jc w:val="left"/>
      <w:outlineLvl w:val="6"/>
    </w:pPr>
    <w:rPr>
      <w:rFonts w:ascii="Times" w:eastAsia="黑体" w:hAnsi="Times"/>
      <w:bCs/>
      <w:sz w:val="24"/>
    </w:rPr>
  </w:style>
  <w:style w:type="paragraph" w:styleId="8">
    <w:name w:val="heading 8"/>
    <w:basedOn w:val="a"/>
    <w:next w:val="a"/>
    <w:link w:val="80"/>
    <w:qFormat/>
    <w:rsid w:val="00382E43"/>
    <w:pPr>
      <w:numPr>
        <w:ilvl w:val="7"/>
        <w:numId w:val="9"/>
      </w:numPr>
      <w:spacing w:line="400" w:lineRule="atLeast"/>
      <w:jc w:val="left"/>
      <w:outlineLvl w:val="7"/>
    </w:pPr>
    <w:rPr>
      <w:rFonts w:ascii="Times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sid w:val="00BB61CD"/>
    <w:rPr>
      <w:sz w:val="21"/>
      <w:szCs w:val="21"/>
    </w:rPr>
  </w:style>
  <w:style w:type="paragraph" w:styleId="a4">
    <w:name w:val="annotation text"/>
    <w:basedOn w:val="a"/>
    <w:semiHidden/>
    <w:rsid w:val="00BB61CD"/>
    <w:pPr>
      <w:jc w:val="left"/>
    </w:pPr>
  </w:style>
  <w:style w:type="paragraph" w:styleId="a5">
    <w:name w:val="Balloon Text"/>
    <w:basedOn w:val="a"/>
    <w:semiHidden/>
    <w:rsid w:val="00BB61CD"/>
    <w:rPr>
      <w:sz w:val="18"/>
      <w:szCs w:val="18"/>
    </w:rPr>
  </w:style>
  <w:style w:type="paragraph" w:styleId="a6">
    <w:name w:val="Plain Text"/>
    <w:basedOn w:val="a"/>
    <w:rsid w:val="00605697"/>
    <w:pPr>
      <w:widowControl/>
      <w:tabs>
        <w:tab w:val="num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/>
      <w:color w:val="000000"/>
      <w:sz w:val="24"/>
      <w:szCs w:val="20"/>
    </w:rPr>
  </w:style>
  <w:style w:type="paragraph" w:customStyle="1" w:styleId="211">
    <w:name w:val="样式 样式 小四 + 首行缩进:  2 字符 段前: 1 行 段后: 1 行"/>
    <w:basedOn w:val="a"/>
    <w:autoRedefine/>
    <w:rsid w:val="00605697"/>
    <w:pPr>
      <w:spacing w:line="400" w:lineRule="exact"/>
      <w:ind w:firstLineChars="200" w:firstLine="444"/>
    </w:pPr>
    <w:rPr>
      <w:rFonts w:ascii="宋体" w:hAnsi="宋体"/>
      <w:sz w:val="24"/>
      <w:szCs w:val="28"/>
    </w:rPr>
  </w:style>
  <w:style w:type="paragraph" w:styleId="a7">
    <w:name w:val="header"/>
    <w:basedOn w:val="a"/>
    <w:rsid w:val="00CD3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CD3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CD3345"/>
  </w:style>
  <w:style w:type="paragraph" w:styleId="aa">
    <w:name w:val="Title"/>
    <w:basedOn w:val="a"/>
    <w:next w:val="a"/>
    <w:link w:val="ab"/>
    <w:qFormat/>
    <w:rsid w:val="00CD75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CD75E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BA7063"/>
    <w:rPr>
      <w:rFonts w:eastAsia="黑体"/>
      <w:bCs/>
      <w:kern w:val="44"/>
      <w:sz w:val="32"/>
      <w:szCs w:val="32"/>
    </w:rPr>
  </w:style>
  <w:style w:type="character" w:customStyle="1" w:styleId="20">
    <w:name w:val="标题 2 字符"/>
    <w:link w:val="2"/>
    <w:rsid w:val="00382E43"/>
    <w:rPr>
      <w:rFonts w:eastAsia="黑体"/>
      <w:bCs/>
      <w:kern w:val="2"/>
      <w:sz w:val="30"/>
      <w:szCs w:val="30"/>
    </w:rPr>
  </w:style>
  <w:style w:type="character" w:customStyle="1" w:styleId="30">
    <w:name w:val="标题 3 字符"/>
    <w:link w:val="3"/>
    <w:rsid w:val="009A703D"/>
    <w:rPr>
      <w:rFonts w:eastAsia="黑体"/>
      <w:bCs/>
      <w:kern w:val="2"/>
      <w:sz w:val="28"/>
      <w:szCs w:val="28"/>
    </w:rPr>
  </w:style>
  <w:style w:type="character" w:customStyle="1" w:styleId="40">
    <w:name w:val="标题 4 字符"/>
    <w:uiPriority w:val="9"/>
    <w:semiHidden/>
    <w:rsid w:val="00382E43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1">
    <w:name w:val="标题 4 字符1"/>
    <w:link w:val="4"/>
    <w:rsid w:val="00382E43"/>
    <w:rPr>
      <w:rFonts w:eastAsia="黑体"/>
      <w:bCs/>
      <w:kern w:val="2"/>
      <w:sz w:val="24"/>
      <w:szCs w:val="24"/>
    </w:rPr>
  </w:style>
  <w:style w:type="character" w:customStyle="1" w:styleId="50">
    <w:name w:val="标题 5 字符"/>
    <w:link w:val="5"/>
    <w:rsid w:val="00382E43"/>
    <w:rPr>
      <w:rFonts w:eastAsia="黑体"/>
      <w:bCs/>
      <w:kern w:val="2"/>
      <w:sz w:val="24"/>
      <w:szCs w:val="24"/>
    </w:rPr>
  </w:style>
  <w:style w:type="character" w:customStyle="1" w:styleId="60">
    <w:name w:val="标题 6 字符"/>
    <w:link w:val="6"/>
    <w:rsid w:val="00382E43"/>
    <w:rPr>
      <w:rFonts w:eastAsia="黑体"/>
      <w:kern w:val="2"/>
      <w:sz w:val="24"/>
      <w:szCs w:val="24"/>
    </w:rPr>
  </w:style>
  <w:style w:type="character" w:customStyle="1" w:styleId="70">
    <w:name w:val="标题 7 字符"/>
    <w:link w:val="7"/>
    <w:rsid w:val="00382E43"/>
    <w:rPr>
      <w:rFonts w:ascii="Times" w:eastAsia="黑体" w:hAnsi="Times"/>
      <w:bCs/>
      <w:kern w:val="2"/>
      <w:sz w:val="24"/>
      <w:szCs w:val="24"/>
    </w:rPr>
  </w:style>
  <w:style w:type="character" w:customStyle="1" w:styleId="80">
    <w:name w:val="标题 8 字符"/>
    <w:link w:val="8"/>
    <w:rsid w:val="00382E43"/>
    <w:rPr>
      <w:rFonts w:ascii="Times" w:hAnsi="Arial"/>
      <w:kern w:val="2"/>
      <w:sz w:val="24"/>
      <w:szCs w:val="24"/>
    </w:rPr>
  </w:style>
  <w:style w:type="character" w:styleId="ac">
    <w:name w:val="Hyperlink"/>
    <w:basedOn w:val="a0"/>
    <w:uiPriority w:val="99"/>
    <w:unhideWhenUsed/>
    <w:rsid w:val="002E5B9E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FC5B6D"/>
    <w:pPr>
      <w:ind w:firstLineChars="200" w:firstLine="420"/>
    </w:pPr>
  </w:style>
  <w:style w:type="paragraph" w:styleId="ae">
    <w:name w:val="caption"/>
    <w:basedOn w:val="a"/>
    <w:next w:val="a"/>
    <w:unhideWhenUsed/>
    <w:qFormat/>
    <w:rsid w:val="005550A0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45910"/>
    <w:pPr>
      <w:widowControl/>
      <w:numPr>
        <w:numId w:val="0"/>
      </w:num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4591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45910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591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f">
    <w:name w:val="Table Grid"/>
    <w:basedOn w:val="a1"/>
    <w:rsid w:val="00BA70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0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533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0353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9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3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160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674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://ufldl.stanford.edu/housenumber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1629;&#39064;\&#35838;&#31243;&#35774;&#35745;(&#32771;&#26597;)&#25253;&#21578;&#26684;&#2433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3A735-5BDC-4419-80C6-36B5B6A02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课程设计(考查)报告格式.dot</Template>
  <TotalTime>2084</TotalTime>
  <Pages>25</Pages>
  <Words>2023</Words>
  <Characters>11537</Characters>
  <Application>Microsoft Office Word</Application>
  <DocSecurity>0</DocSecurity>
  <Lines>96</Lines>
  <Paragraphs>27</Paragraphs>
  <ScaleCrop>false</ScaleCrop>
  <Company>China</Company>
  <LinksUpToDate>false</LinksUpToDate>
  <CharactersWithSpaces>13533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《软件新技术专题》课程报告</dc:title>
  <dc:creator>User</dc:creator>
  <cp:lastModifiedBy>MaXiulin</cp:lastModifiedBy>
  <cp:revision>13</cp:revision>
  <cp:lastPrinted>2005-01-20T08:11:00Z</cp:lastPrinted>
  <dcterms:created xsi:type="dcterms:W3CDTF">2015-11-20T02:36:00Z</dcterms:created>
  <dcterms:modified xsi:type="dcterms:W3CDTF">2020-12-04T06:27:00Z</dcterms:modified>
</cp:coreProperties>
</file>